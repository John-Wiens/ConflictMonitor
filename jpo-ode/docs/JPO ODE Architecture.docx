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431257" w14:textId="50F080F3" w:rsidR="00314B85" w:rsidRPr="00AC61F8" w:rsidRDefault="00314B85" w:rsidP="00314B85">
      <w:pPr>
        <w:pStyle w:val="NormalArial11"/>
        <w:ind w:left="2880"/>
        <w:jc w:val="left"/>
        <w:rPr>
          <w:b/>
        </w:rPr>
      </w:pPr>
      <w:r w:rsidRPr="00AC61F8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2B549F13" wp14:editId="68676DDF">
            <wp:simplePos x="0" y="0"/>
            <wp:positionH relativeFrom="column">
              <wp:posOffset>-914400</wp:posOffset>
            </wp:positionH>
            <wp:positionV relativeFrom="paragraph">
              <wp:posOffset>-923924</wp:posOffset>
            </wp:positionV>
            <wp:extent cx="2130425" cy="10077450"/>
            <wp:effectExtent l="0" t="0" r="3175" b="0"/>
            <wp:wrapNone/>
            <wp:docPr id="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luecov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1007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61F8"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EEF946" wp14:editId="04DDD68A">
                <wp:simplePos x="0" y="0"/>
                <wp:positionH relativeFrom="page">
                  <wp:posOffset>2133600</wp:posOffset>
                </wp:positionH>
                <wp:positionV relativeFrom="page">
                  <wp:posOffset>-9525</wp:posOffset>
                </wp:positionV>
                <wp:extent cx="0" cy="10067925"/>
                <wp:effectExtent l="19050" t="0" r="38100" b="952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6792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397FC4" id="Straight Connector 18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68pt,-.75pt" to="168pt,1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" strokecolor="#002060" strokeweight="4.5pt">
                <w10:wrap anchorx="page" anchory="page"/>
              </v:line>
            </w:pict>
          </mc:Fallback>
        </mc:AlternateContent>
      </w:r>
    </w:p>
    <w:p w14:paraId="64238ABD" w14:textId="358FC4CB" w:rsidR="00314B85" w:rsidRPr="00AC61F8" w:rsidRDefault="00314B85" w:rsidP="00314B85">
      <w:pPr>
        <w:pStyle w:val="NormalArial11"/>
        <w:ind w:left="2880"/>
        <w:jc w:val="left"/>
        <w:rPr>
          <w:b/>
        </w:rPr>
      </w:pPr>
    </w:p>
    <w:p w14:paraId="428E6DAB" w14:textId="77777777" w:rsidR="00314B85" w:rsidRPr="00961C9B" w:rsidRDefault="00314B85" w:rsidP="00314B85">
      <w:pPr>
        <w:pStyle w:val="NormalArial11"/>
        <w:ind w:left="2880"/>
        <w:jc w:val="left"/>
      </w:pPr>
    </w:p>
    <w:p w14:paraId="1DFEA606" w14:textId="77777777" w:rsidR="002811EC" w:rsidRDefault="002811EC" w:rsidP="002811EC">
      <w:pPr>
        <w:ind w:left="2160"/>
        <w:rPr>
          <w:color w:val="002060"/>
        </w:rPr>
      </w:pPr>
      <w:r w:rsidRPr="002811EC">
        <w:rPr>
          <w:color w:val="FF0000"/>
        </w:rPr>
        <w:t>ODE Architecture Document has been MOVED</w:t>
      </w:r>
      <w:r>
        <w:rPr>
          <w:color w:val="002060"/>
        </w:rPr>
        <w:t xml:space="preserve">: </w:t>
      </w:r>
    </w:p>
    <w:p w14:paraId="23BE9C67" w14:textId="77777777" w:rsidR="002811EC" w:rsidRDefault="002811EC" w:rsidP="002811EC">
      <w:pPr>
        <w:ind w:left="2160"/>
        <w:rPr>
          <w:color w:val="002060"/>
        </w:rPr>
      </w:pPr>
      <w:r>
        <w:rPr>
          <w:color w:val="002060"/>
        </w:rPr>
        <w:t xml:space="preserve">Please see the online version </w:t>
      </w:r>
      <w:hyperlink r:id="rId12" w:history="1">
        <w:r>
          <w:rPr>
            <w:rStyle w:val="Hyperlink"/>
          </w:rPr>
          <w:t>here</w:t>
        </w:r>
      </w:hyperlink>
    </w:p>
    <w:p w14:paraId="04BB9BD3" w14:textId="200F2210" w:rsidR="002811EC" w:rsidRPr="002811EC" w:rsidRDefault="002811EC" w:rsidP="002811EC">
      <w:pPr>
        <w:ind w:left="2160" w:right="-720"/>
        <w:rPr>
          <w:color w:val="002060"/>
        </w:rPr>
      </w:pPr>
      <w:hyperlink r:id="rId13" w:history="1">
        <w:r w:rsidRPr="00956719">
          <w:rPr>
            <w:rStyle w:val="Hyperlink"/>
            <w:rFonts w:ascii="Arial" w:hAnsi="Arial" w:cs="Arial"/>
            <w:lang w:eastAsia="en-US"/>
          </w:rPr>
          <w:t>https://github.com/usdot-jpo-ode/jpo-ode/blob/master/docs/Architecture.md</w:t>
        </w:r>
      </w:hyperlink>
    </w:p>
    <w:p w14:paraId="641099DA" w14:textId="77777777" w:rsidR="002811EC" w:rsidRDefault="002811EC" w:rsidP="002A65E2">
      <w:pPr>
        <w:jc w:val="center"/>
        <w:rPr>
          <w:rFonts w:ascii="Arial" w:hAnsi="Arial" w:cs="Arial"/>
          <w:color w:val="002060"/>
          <w:lang w:eastAsia="en-US"/>
        </w:rPr>
      </w:pPr>
      <w:bookmarkStart w:id="0" w:name="_GoBack"/>
      <w:bookmarkEnd w:id="0"/>
    </w:p>
    <w:sectPr w:rsidR="002811EC" w:rsidSect="002811EC"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4304B4" w14:textId="77777777" w:rsidR="005B2204" w:rsidRDefault="005B2204">
      <w:pPr>
        <w:spacing w:after="0" w:line="240" w:lineRule="auto"/>
      </w:pPr>
      <w:r>
        <w:separator/>
      </w:r>
    </w:p>
  </w:endnote>
  <w:endnote w:type="continuationSeparator" w:id="0">
    <w:p w14:paraId="71A38279" w14:textId="77777777" w:rsidR="005B2204" w:rsidRDefault="005B2204">
      <w:pPr>
        <w:spacing w:after="0" w:line="240" w:lineRule="auto"/>
      </w:pPr>
      <w:r>
        <w:continuationSeparator/>
      </w:r>
    </w:p>
  </w:endnote>
  <w:endnote w:type="continuationNotice" w:id="1">
    <w:p w14:paraId="0347F3E2" w14:textId="77777777" w:rsidR="005B2204" w:rsidRDefault="005B2204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7CECEE" w14:textId="77777777" w:rsidR="00544147" w:rsidRDefault="0054414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E0685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C5DA48" w14:textId="77777777" w:rsidR="005B2204" w:rsidRDefault="005B2204">
      <w:pPr>
        <w:spacing w:after="0" w:line="240" w:lineRule="auto"/>
      </w:pPr>
      <w:r>
        <w:separator/>
      </w:r>
    </w:p>
  </w:footnote>
  <w:footnote w:type="continuationSeparator" w:id="0">
    <w:p w14:paraId="63F4ECEE" w14:textId="77777777" w:rsidR="005B2204" w:rsidRDefault="005B2204">
      <w:pPr>
        <w:spacing w:after="0" w:line="240" w:lineRule="auto"/>
      </w:pPr>
      <w:r>
        <w:continuationSeparator/>
      </w:r>
    </w:p>
  </w:footnote>
  <w:footnote w:type="continuationNotice" w:id="1">
    <w:p w14:paraId="10D3DBE8" w14:textId="77777777" w:rsidR="005B2204" w:rsidRDefault="005B2204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43AEC"/>
    <w:multiLevelType w:val="hybridMultilevel"/>
    <w:tmpl w:val="7602A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1198E"/>
    <w:multiLevelType w:val="hybridMultilevel"/>
    <w:tmpl w:val="30F44D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13AE3"/>
    <w:multiLevelType w:val="hybridMultilevel"/>
    <w:tmpl w:val="B686C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A1A18"/>
    <w:multiLevelType w:val="hybridMultilevel"/>
    <w:tmpl w:val="896C5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F516D0"/>
    <w:multiLevelType w:val="hybridMultilevel"/>
    <w:tmpl w:val="A0845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E87B60"/>
    <w:multiLevelType w:val="multilevel"/>
    <w:tmpl w:val="C8F4B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E20605"/>
    <w:multiLevelType w:val="hybridMultilevel"/>
    <w:tmpl w:val="456A5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5B06FD"/>
    <w:multiLevelType w:val="multilevel"/>
    <w:tmpl w:val="6452215A"/>
    <w:styleLink w:val="BAHHeadings"/>
    <w:lvl w:ilvl="0">
      <w:start w:val="1"/>
      <w:numFmt w:val="decimal"/>
      <w:lvlText w:val="%1"/>
      <w:lvlJc w:val="left"/>
      <w:pPr>
        <w:ind w:left="360" w:hanging="360"/>
      </w:pPr>
      <w:rPr>
        <w:rFonts w:ascii="Arial Bold" w:hAnsi="Arial Bold" w:hint="default"/>
        <w:b/>
        <w:i w:val="0"/>
        <w:caps/>
        <w:strike w:val="0"/>
        <w:dstrike w:val="0"/>
        <w:vanish w:val="0"/>
        <w:color w:val="0070C0"/>
        <w:sz w:val="28"/>
        <w:vertAlign w:val="baseline"/>
      </w:rPr>
    </w:lvl>
    <w:lvl w:ilvl="1">
      <w:start w:val="1"/>
      <w:numFmt w:val="decimal"/>
      <w:lvlText w:val="%1.1"/>
      <w:lvlJc w:val="left"/>
      <w:pPr>
        <w:ind w:left="360" w:hanging="360"/>
      </w:pPr>
      <w:rPr>
        <w:rFonts w:ascii="Arial Bold" w:hAnsi="Arial Bold" w:hint="default"/>
        <w:b/>
        <w:i w:val="0"/>
        <w:caps/>
        <w:strike w:val="0"/>
        <w:dstrike w:val="0"/>
        <w:vanish w:val="0"/>
        <w:color w:val="0070C0"/>
        <w:sz w:val="24"/>
        <w:vertAlign w:val="baseline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ascii="Arial Bold" w:hAnsi="Arial Bold" w:hint="default"/>
        <w:b/>
        <w:i w:val="0"/>
        <w:caps/>
        <w:strike w:val="0"/>
        <w:dstrike w:val="0"/>
        <w:vanish w:val="0"/>
        <w:color w:val="0070C0"/>
        <w:sz w:val="24"/>
        <w:vertAlign w:val="baseline"/>
      </w:rPr>
    </w:lvl>
    <w:lvl w:ilvl="3">
      <w:start w:val="1"/>
      <w:numFmt w:val="decimal"/>
      <w:lvlText w:val="(%4)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229720DF"/>
    <w:multiLevelType w:val="hybridMultilevel"/>
    <w:tmpl w:val="97B20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7E66B2"/>
    <w:multiLevelType w:val="multilevel"/>
    <w:tmpl w:val="16EE1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C84A97"/>
    <w:multiLevelType w:val="hybridMultilevel"/>
    <w:tmpl w:val="A86841F0"/>
    <w:lvl w:ilvl="0" w:tplc="A4365886">
      <w:numFmt w:val="bullet"/>
      <w:lvlText w:val="-"/>
      <w:lvlJc w:val="left"/>
      <w:pPr>
        <w:ind w:left="720" w:hanging="360"/>
      </w:pPr>
      <w:rPr>
        <w:rFonts w:ascii="Calibri" w:eastAsia="SimSun" w:hAnsi="Calibri" w:cs="Calibri" w:hint="default"/>
        <w:sz w:val="3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1979E7"/>
    <w:multiLevelType w:val="multilevel"/>
    <w:tmpl w:val="BF525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38C3A4B"/>
    <w:multiLevelType w:val="hybridMultilevel"/>
    <w:tmpl w:val="E73ED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14789C"/>
    <w:multiLevelType w:val="hybridMultilevel"/>
    <w:tmpl w:val="75B29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F03436"/>
    <w:multiLevelType w:val="multilevel"/>
    <w:tmpl w:val="91200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D7B5BC3"/>
    <w:multiLevelType w:val="hybridMultilevel"/>
    <w:tmpl w:val="33304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0724C9"/>
    <w:multiLevelType w:val="multilevel"/>
    <w:tmpl w:val="13621A5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41B90D7C"/>
    <w:multiLevelType w:val="hybridMultilevel"/>
    <w:tmpl w:val="01741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8A3852"/>
    <w:multiLevelType w:val="hybridMultilevel"/>
    <w:tmpl w:val="B324F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2A401A"/>
    <w:multiLevelType w:val="hybridMultilevel"/>
    <w:tmpl w:val="AED84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67676B"/>
    <w:multiLevelType w:val="multilevel"/>
    <w:tmpl w:val="69A2F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2412CF"/>
    <w:multiLevelType w:val="hybridMultilevel"/>
    <w:tmpl w:val="D84C7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B701F5"/>
    <w:multiLevelType w:val="hybridMultilevel"/>
    <w:tmpl w:val="75780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0747FE"/>
    <w:multiLevelType w:val="hybridMultilevel"/>
    <w:tmpl w:val="46B88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E602C9"/>
    <w:multiLevelType w:val="hybridMultilevel"/>
    <w:tmpl w:val="04E62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3D19BB"/>
    <w:multiLevelType w:val="multilevel"/>
    <w:tmpl w:val="9AE03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AEB43D6"/>
    <w:multiLevelType w:val="hybridMultilevel"/>
    <w:tmpl w:val="45205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371AF9"/>
    <w:multiLevelType w:val="hybridMultilevel"/>
    <w:tmpl w:val="B11645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C265D9"/>
    <w:multiLevelType w:val="hybridMultilevel"/>
    <w:tmpl w:val="E18AF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1D5CBE"/>
    <w:multiLevelType w:val="hybridMultilevel"/>
    <w:tmpl w:val="3B940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734750"/>
    <w:multiLevelType w:val="hybridMultilevel"/>
    <w:tmpl w:val="2AEE3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0A57CE"/>
    <w:multiLevelType w:val="hybridMultilevel"/>
    <w:tmpl w:val="652A97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82802E9"/>
    <w:multiLevelType w:val="hybridMultilevel"/>
    <w:tmpl w:val="899207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B473F98"/>
    <w:multiLevelType w:val="hybridMultilevel"/>
    <w:tmpl w:val="56846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627ED6"/>
    <w:multiLevelType w:val="multilevel"/>
    <w:tmpl w:val="69A2F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8F68A9"/>
    <w:multiLevelType w:val="hybridMultilevel"/>
    <w:tmpl w:val="CA56E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C79DF"/>
    <w:multiLevelType w:val="hybridMultilevel"/>
    <w:tmpl w:val="6854D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F5210E"/>
    <w:multiLevelType w:val="hybridMultilevel"/>
    <w:tmpl w:val="AC222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1"/>
  </w:num>
  <w:num w:numId="3">
    <w:abstractNumId w:val="2"/>
  </w:num>
  <w:num w:numId="4">
    <w:abstractNumId w:val="37"/>
  </w:num>
  <w:num w:numId="5">
    <w:abstractNumId w:val="28"/>
  </w:num>
  <w:num w:numId="6">
    <w:abstractNumId w:val="4"/>
  </w:num>
  <w:num w:numId="7">
    <w:abstractNumId w:val="3"/>
  </w:num>
  <w:num w:numId="8">
    <w:abstractNumId w:val="36"/>
  </w:num>
  <w:num w:numId="9">
    <w:abstractNumId w:val="31"/>
  </w:num>
  <w:num w:numId="10">
    <w:abstractNumId w:val="32"/>
  </w:num>
  <w:num w:numId="11">
    <w:abstractNumId w:val="9"/>
  </w:num>
  <w:num w:numId="12">
    <w:abstractNumId w:val="25"/>
  </w:num>
  <w:num w:numId="13">
    <w:abstractNumId w:val="0"/>
  </w:num>
  <w:num w:numId="14">
    <w:abstractNumId w:val="19"/>
  </w:num>
  <w:num w:numId="15">
    <w:abstractNumId w:val="24"/>
  </w:num>
  <w:num w:numId="16">
    <w:abstractNumId w:val="22"/>
  </w:num>
  <w:num w:numId="17">
    <w:abstractNumId w:val="1"/>
  </w:num>
  <w:num w:numId="18">
    <w:abstractNumId w:val="35"/>
  </w:num>
  <w:num w:numId="19">
    <w:abstractNumId w:val="7"/>
  </w:num>
  <w:num w:numId="20">
    <w:abstractNumId w:val="16"/>
  </w:num>
  <w:num w:numId="2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3"/>
  </w:num>
  <w:num w:numId="23">
    <w:abstractNumId w:val="29"/>
  </w:num>
  <w:num w:numId="24">
    <w:abstractNumId w:val="8"/>
  </w:num>
  <w:num w:numId="25">
    <w:abstractNumId w:val="23"/>
  </w:num>
  <w:num w:numId="26">
    <w:abstractNumId w:val="15"/>
  </w:num>
  <w:num w:numId="27">
    <w:abstractNumId w:val="12"/>
  </w:num>
  <w:num w:numId="28">
    <w:abstractNumId w:val="30"/>
  </w:num>
  <w:num w:numId="29">
    <w:abstractNumId w:val="6"/>
  </w:num>
  <w:num w:numId="30">
    <w:abstractNumId w:val="17"/>
  </w:num>
  <w:num w:numId="31">
    <w:abstractNumId w:val="27"/>
  </w:num>
  <w:num w:numId="32">
    <w:abstractNumId w:val="10"/>
  </w:num>
  <w:num w:numId="33">
    <w:abstractNumId w:val="21"/>
  </w:num>
  <w:num w:numId="34">
    <w:abstractNumId w:val="5"/>
  </w:num>
  <w:num w:numId="35">
    <w:abstractNumId w:val="20"/>
  </w:num>
  <w:num w:numId="36">
    <w:abstractNumId w:val="18"/>
  </w:num>
  <w:num w:numId="37">
    <w:abstractNumId w:val="26"/>
  </w:num>
  <w:num w:numId="38">
    <w:abstractNumId w:val="34"/>
  </w:num>
  <w:num w:numId="39">
    <w:abstractNumId w:val="1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E55"/>
    <w:rsid w:val="000479B5"/>
    <w:rsid w:val="000669C2"/>
    <w:rsid w:val="000765B8"/>
    <w:rsid w:val="00086F33"/>
    <w:rsid w:val="00097A9C"/>
    <w:rsid w:val="000A1426"/>
    <w:rsid w:val="000A6C3D"/>
    <w:rsid w:val="000C1461"/>
    <w:rsid w:val="000D4BB7"/>
    <w:rsid w:val="000D52CE"/>
    <w:rsid w:val="000D6886"/>
    <w:rsid w:val="000E780B"/>
    <w:rsid w:val="00106BF3"/>
    <w:rsid w:val="0011130E"/>
    <w:rsid w:val="001117D7"/>
    <w:rsid w:val="00113481"/>
    <w:rsid w:val="00114139"/>
    <w:rsid w:val="001332C3"/>
    <w:rsid w:val="00133FB7"/>
    <w:rsid w:val="001420F5"/>
    <w:rsid w:val="00154D5A"/>
    <w:rsid w:val="00194DF6"/>
    <w:rsid w:val="001A737A"/>
    <w:rsid w:val="001D32CC"/>
    <w:rsid w:val="001D486A"/>
    <w:rsid w:val="001D5913"/>
    <w:rsid w:val="001E0685"/>
    <w:rsid w:val="001F79E4"/>
    <w:rsid w:val="00241B93"/>
    <w:rsid w:val="00242166"/>
    <w:rsid w:val="00250379"/>
    <w:rsid w:val="00256150"/>
    <w:rsid w:val="002811EC"/>
    <w:rsid w:val="00292834"/>
    <w:rsid w:val="002A65E2"/>
    <w:rsid w:val="002C11DA"/>
    <w:rsid w:val="002C2917"/>
    <w:rsid w:val="002E7FCF"/>
    <w:rsid w:val="002F1D6C"/>
    <w:rsid w:val="00306441"/>
    <w:rsid w:val="00314B85"/>
    <w:rsid w:val="00325B0F"/>
    <w:rsid w:val="003474DA"/>
    <w:rsid w:val="00347FC8"/>
    <w:rsid w:val="00354070"/>
    <w:rsid w:val="0035419F"/>
    <w:rsid w:val="00392D3A"/>
    <w:rsid w:val="00395660"/>
    <w:rsid w:val="003B3637"/>
    <w:rsid w:val="003B7AD4"/>
    <w:rsid w:val="003E1F35"/>
    <w:rsid w:val="003E264F"/>
    <w:rsid w:val="003E41E5"/>
    <w:rsid w:val="004030F1"/>
    <w:rsid w:val="00403A28"/>
    <w:rsid w:val="0040619B"/>
    <w:rsid w:val="00421FB4"/>
    <w:rsid w:val="00424EBB"/>
    <w:rsid w:val="004366BE"/>
    <w:rsid w:val="00436C69"/>
    <w:rsid w:val="00444E55"/>
    <w:rsid w:val="00453261"/>
    <w:rsid w:val="004557BA"/>
    <w:rsid w:val="00455A59"/>
    <w:rsid w:val="0046261A"/>
    <w:rsid w:val="00463AB4"/>
    <w:rsid w:val="00471641"/>
    <w:rsid w:val="004746D4"/>
    <w:rsid w:val="00482F68"/>
    <w:rsid w:val="004B3B4E"/>
    <w:rsid w:val="004C10D5"/>
    <w:rsid w:val="004D0EB5"/>
    <w:rsid w:val="004D1092"/>
    <w:rsid w:val="004D4909"/>
    <w:rsid w:val="004E1AED"/>
    <w:rsid w:val="004E2E31"/>
    <w:rsid w:val="00503760"/>
    <w:rsid w:val="00505099"/>
    <w:rsid w:val="00506B9B"/>
    <w:rsid w:val="00515E5D"/>
    <w:rsid w:val="00521999"/>
    <w:rsid w:val="00533512"/>
    <w:rsid w:val="00544147"/>
    <w:rsid w:val="00544FB5"/>
    <w:rsid w:val="005460B3"/>
    <w:rsid w:val="00566557"/>
    <w:rsid w:val="00567B12"/>
    <w:rsid w:val="00583352"/>
    <w:rsid w:val="00593420"/>
    <w:rsid w:val="005A3000"/>
    <w:rsid w:val="005B2204"/>
    <w:rsid w:val="005B63D6"/>
    <w:rsid w:val="005C12A5"/>
    <w:rsid w:val="005C60A3"/>
    <w:rsid w:val="005E478F"/>
    <w:rsid w:val="005F5FB3"/>
    <w:rsid w:val="00606DE3"/>
    <w:rsid w:val="00612ABF"/>
    <w:rsid w:val="00633023"/>
    <w:rsid w:val="00641BB0"/>
    <w:rsid w:val="006444D9"/>
    <w:rsid w:val="00670169"/>
    <w:rsid w:val="00672CFB"/>
    <w:rsid w:val="006754A3"/>
    <w:rsid w:val="00697042"/>
    <w:rsid w:val="006A231C"/>
    <w:rsid w:val="006A6114"/>
    <w:rsid w:val="006B28E3"/>
    <w:rsid w:val="006C1028"/>
    <w:rsid w:val="006C1382"/>
    <w:rsid w:val="006C28C3"/>
    <w:rsid w:val="006C5922"/>
    <w:rsid w:val="006D36CA"/>
    <w:rsid w:val="006E0AF4"/>
    <w:rsid w:val="006F1082"/>
    <w:rsid w:val="006F7678"/>
    <w:rsid w:val="00700A6A"/>
    <w:rsid w:val="00706439"/>
    <w:rsid w:val="00750B1F"/>
    <w:rsid w:val="00763F4A"/>
    <w:rsid w:val="0077218B"/>
    <w:rsid w:val="00784158"/>
    <w:rsid w:val="00784320"/>
    <w:rsid w:val="007A2F48"/>
    <w:rsid w:val="007A3FD9"/>
    <w:rsid w:val="007C7388"/>
    <w:rsid w:val="007D64B6"/>
    <w:rsid w:val="007E3CC7"/>
    <w:rsid w:val="00822CD3"/>
    <w:rsid w:val="008400F0"/>
    <w:rsid w:val="00844E0B"/>
    <w:rsid w:val="00860A25"/>
    <w:rsid w:val="00867563"/>
    <w:rsid w:val="0087489C"/>
    <w:rsid w:val="00885A2A"/>
    <w:rsid w:val="00893F6B"/>
    <w:rsid w:val="008C47C6"/>
    <w:rsid w:val="008E354B"/>
    <w:rsid w:val="00927F39"/>
    <w:rsid w:val="00937E68"/>
    <w:rsid w:val="00947A36"/>
    <w:rsid w:val="00947A72"/>
    <w:rsid w:val="009507C7"/>
    <w:rsid w:val="009554AF"/>
    <w:rsid w:val="009607B5"/>
    <w:rsid w:val="00964C18"/>
    <w:rsid w:val="009A7AD4"/>
    <w:rsid w:val="009C14E6"/>
    <w:rsid w:val="00A0250D"/>
    <w:rsid w:val="00A0626B"/>
    <w:rsid w:val="00A1310C"/>
    <w:rsid w:val="00A22EAF"/>
    <w:rsid w:val="00A2342F"/>
    <w:rsid w:val="00A37097"/>
    <w:rsid w:val="00A40AD3"/>
    <w:rsid w:val="00A426D5"/>
    <w:rsid w:val="00A56029"/>
    <w:rsid w:val="00A8506D"/>
    <w:rsid w:val="00A85CF3"/>
    <w:rsid w:val="00AA0B8F"/>
    <w:rsid w:val="00AA1C8C"/>
    <w:rsid w:val="00AA7602"/>
    <w:rsid w:val="00AC54BB"/>
    <w:rsid w:val="00AD618D"/>
    <w:rsid w:val="00AE1835"/>
    <w:rsid w:val="00AE7286"/>
    <w:rsid w:val="00AF5907"/>
    <w:rsid w:val="00B155CA"/>
    <w:rsid w:val="00B26002"/>
    <w:rsid w:val="00B31175"/>
    <w:rsid w:val="00B40E89"/>
    <w:rsid w:val="00B46A1B"/>
    <w:rsid w:val="00B473AE"/>
    <w:rsid w:val="00B4777A"/>
    <w:rsid w:val="00B87076"/>
    <w:rsid w:val="00BB0121"/>
    <w:rsid w:val="00BB283D"/>
    <w:rsid w:val="00BE6599"/>
    <w:rsid w:val="00BF2566"/>
    <w:rsid w:val="00BF35EA"/>
    <w:rsid w:val="00C168F1"/>
    <w:rsid w:val="00C302CB"/>
    <w:rsid w:val="00C30D21"/>
    <w:rsid w:val="00C44578"/>
    <w:rsid w:val="00C448DC"/>
    <w:rsid w:val="00C664F8"/>
    <w:rsid w:val="00C81EC7"/>
    <w:rsid w:val="00C845F2"/>
    <w:rsid w:val="00CB2E87"/>
    <w:rsid w:val="00CC5282"/>
    <w:rsid w:val="00CC6A57"/>
    <w:rsid w:val="00CD296A"/>
    <w:rsid w:val="00CD445F"/>
    <w:rsid w:val="00CE5487"/>
    <w:rsid w:val="00CF1B56"/>
    <w:rsid w:val="00CF1FA6"/>
    <w:rsid w:val="00CF6151"/>
    <w:rsid w:val="00CF7463"/>
    <w:rsid w:val="00D12BC3"/>
    <w:rsid w:val="00D47A97"/>
    <w:rsid w:val="00D5586B"/>
    <w:rsid w:val="00D6316F"/>
    <w:rsid w:val="00D65B32"/>
    <w:rsid w:val="00D83260"/>
    <w:rsid w:val="00D943F1"/>
    <w:rsid w:val="00DA0340"/>
    <w:rsid w:val="00DA70E5"/>
    <w:rsid w:val="00DB374E"/>
    <w:rsid w:val="00DD0E6B"/>
    <w:rsid w:val="00DD14EE"/>
    <w:rsid w:val="00DD61C7"/>
    <w:rsid w:val="00DF6FA4"/>
    <w:rsid w:val="00E004D6"/>
    <w:rsid w:val="00E11286"/>
    <w:rsid w:val="00E433C5"/>
    <w:rsid w:val="00E61678"/>
    <w:rsid w:val="00E616D3"/>
    <w:rsid w:val="00E707B9"/>
    <w:rsid w:val="00E81C5D"/>
    <w:rsid w:val="00E8499F"/>
    <w:rsid w:val="00E8632C"/>
    <w:rsid w:val="00E90F5E"/>
    <w:rsid w:val="00EB6150"/>
    <w:rsid w:val="00ED5A4D"/>
    <w:rsid w:val="00F34D8D"/>
    <w:rsid w:val="00F42024"/>
    <w:rsid w:val="00F46095"/>
    <w:rsid w:val="00F50759"/>
    <w:rsid w:val="00F65242"/>
    <w:rsid w:val="00F705FA"/>
    <w:rsid w:val="00F81212"/>
    <w:rsid w:val="00F93C92"/>
    <w:rsid w:val="00FA124F"/>
    <w:rsid w:val="00FA24BF"/>
    <w:rsid w:val="00FA7C71"/>
    <w:rsid w:val="00FB28FB"/>
    <w:rsid w:val="00FC2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0FC010"/>
  <w15:docId w15:val="{03FAEE65-80D4-4F4C-A3F8-76E6DBE4C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E1AED"/>
  </w:style>
  <w:style w:type="paragraph" w:styleId="Heading1">
    <w:name w:val="heading 1"/>
    <w:basedOn w:val="Normal"/>
    <w:next w:val="Normal"/>
    <w:link w:val="Heading1Char"/>
    <w:uiPriority w:val="9"/>
    <w:qFormat/>
    <w:rsid w:val="00314B85"/>
    <w:pPr>
      <w:numPr>
        <w:numId w:val="20"/>
      </w:numPr>
      <w:spacing w:after="0"/>
      <w:outlineLvl w:val="0"/>
    </w:pPr>
    <w:rPr>
      <w:rFonts w:asciiTheme="majorHAnsi" w:eastAsiaTheme="majorEastAsia" w:hAnsiTheme="majorHAnsi" w:cstheme="majorBidi"/>
      <w:b/>
      <w:caps/>
      <w:color w:val="0070C0"/>
      <w:spacing w:val="15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4B85"/>
    <w:pPr>
      <w:numPr>
        <w:ilvl w:val="1"/>
        <w:numId w:val="20"/>
      </w:numPr>
      <w:spacing w:after="0"/>
      <w:outlineLvl w:val="1"/>
    </w:pPr>
    <w:rPr>
      <w:rFonts w:asciiTheme="majorHAnsi" w:eastAsiaTheme="majorEastAsia" w:hAnsiTheme="majorHAnsi" w:cstheme="majorBidi"/>
      <w:b/>
      <w:caps/>
      <w:color w:val="0070C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7A97"/>
    <w:pPr>
      <w:numPr>
        <w:ilvl w:val="2"/>
        <w:numId w:val="20"/>
      </w:numPr>
      <w:pBdr>
        <w:top w:val="single" w:sz="6" w:space="2" w:color="1F497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F243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7A97"/>
    <w:pPr>
      <w:numPr>
        <w:ilvl w:val="3"/>
        <w:numId w:val="20"/>
      </w:numPr>
      <w:pBdr>
        <w:top w:val="dotted" w:sz="6" w:space="2" w:color="1F497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17365D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A97"/>
    <w:pPr>
      <w:numPr>
        <w:ilvl w:val="4"/>
        <w:numId w:val="20"/>
      </w:numPr>
      <w:pBdr>
        <w:bottom w:val="single" w:sz="6" w:space="1" w:color="1F497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17365D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A97"/>
    <w:pPr>
      <w:numPr>
        <w:ilvl w:val="5"/>
        <w:numId w:val="20"/>
      </w:numPr>
      <w:pBdr>
        <w:bottom w:val="dotted" w:sz="6" w:space="1" w:color="1F497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17365D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A97"/>
    <w:pPr>
      <w:numPr>
        <w:ilvl w:val="6"/>
        <w:numId w:val="20"/>
      </w:numPr>
      <w:spacing w:before="200" w:after="0"/>
      <w:outlineLvl w:val="6"/>
    </w:pPr>
    <w:rPr>
      <w:rFonts w:asciiTheme="majorHAnsi" w:eastAsiaTheme="majorEastAsia" w:hAnsiTheme="majorHAnsi" w:cstheme="majorBidi"/>
      <w:caps/>
      <w:color w:val="17365D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A97"/>
    <w:pPr>
      <w:numPr>
        <w:ilvl w:val="7"/>
        <w:numId w:val="20"/>
      </w:num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A97"/>
    <w:pPr>
      <w:numPr>
        <w:ilvl w:val="8"/>
        <w:numId w:val="2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4B85"/>
    <w:rPr>
      <w:rFonts w:asciiTheme="majorHAnsi" w:eastAsiaTheme="majorEastAsia" w:hAnsiTheme="majorHAnsi" w:cstheme="majorBidi"/>
      <w:b/>
      <w:caps/>
      <w:color w:val="0070C0"/>
      <w:spacing w:val="15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14B85"/>
    <w:rPr>
      <w:rFonts w:asciiTheme="majorHAnsi" w:eastAsiaTheme="majorEastAsia" w:hAnsiTheme="majorHAnsi" w:cstheme="majorBidi"/>
      <w:b/>
      <w:caps/>
      <w:color w:val="0070C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F243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le">
    <w:name w:val="Title"/>
    <w:basedOn w:val="Normal"/>
    <w:link w:val="Title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17365D" w:themeColor="text2" w:themeShade="BF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A1310C"/>
    <w:rPr>
      <w:rFonts w:asciiTheme="majorHAnsi" w:eastAsiaTheme="majorEastAsia" w:hAnsiTheme="majorHAnsi" w:cstheme="majorBidi"/>
      <w:caps/>
      <w:color w:val="17365D" w:themeColor="text2" w:themeShade="BF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191919" w:themeColor="text1" w:themeTint="E6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E1AED"/>
    <w:rPr>
      <w:color w:val="191919" w:themeColor="text1" w:themeTint="E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E1AED"/>
    <w:rPr>
      <w:i/>
      <w:iCs/>
      <w:color w:val="244061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E1AED"/>
    <w:pPr>
      <w:pBdr>
        <w:top w:val="single" w:sz="4" w:space="10" w:color="244061" w:themeColor="accent1" w:themeShade="80"/>
        <w:bottom w:val="single" w:sz="4" w:space="10" w:color="244061" w:themeColor="accent1" w:themeShade="80"/>
      </w:pBdr>
      <w:spacing w:before="360" w:after="360"/>
      <w:ind w:left="864" w:right="864"/>
      <w:jc w:val="center"/>
    </w:pPr>
    <w:rPr>
      <w:i/>
      <w:iCs/>
      <w:color w:val="244061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E1AED"/>
    <w:rPr>
      <w:i/>
      <w:iCs/>
      <w:color w:val="244061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E1AED"/>
    <w:rPr>
      <w:b/>
      <w:bCs/>
      <w:caps w:val="0"/>
      <w:smallCaps/>
      <w:color w:val="244061" w:themeColor="accent1" w:themeShade="80"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caps/>
      <w:color w:val="17365D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aps/>
      <w:color w:val="17365D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aps/>
      <w:color w:val="17365D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caps/>
      <w:color w:val="17365D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D47A97"/>
    <w:rPr>
      <w:b/>
      <w:bCs/>
      <w:color w:val="17365D" w:themeColor="text2" w:themeShade="BF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A9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47A9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47A9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47A9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7A9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7A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7A9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47A9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7A9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7A9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A9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47A9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47A9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A1310C"/>
    <w:pPr>
      <w:pBdr>
        <w:top w:val="single" w:sz="2" w:space="10" w:color="244061" w:themeColor="accent1" w:themeShade="80" w:shadow="1"/>
        <w:left w:val="single" w:sz="2" w:space="10" w:color="244061" w:themeColor="accent1" w:themeShade="80" w:shadow="1"/>
        <w:bottom w:val="single" w:sz="2" w:space="10" w:color="244061" w:themeColor="accent1" w:themeShade="80" w:shadow="1"/>
        <w:right w:val="single" w:sz="2" w:space="10" w:color="244061" w:themeColor="accent1" w:themeShade="80" w:shadow="1"/>
      </w:pBdr>
      <w:ind w:left="1152" w:right="1152"/>
    </w:pPr>
    <w:rPr>
      <w:i/>
      <w:iCs/>
      <w:color w:val="244061" w:themeColor="accent1" w:themeShade="80"/>
    </w:rPr>
  </w:style>
  <w:style w:type="character" w:styleId="PlaceholderText">
    <w:name w:val="Placeholder Text"/>
    <w:basedOn w:val="DefaultParagraphFont"/>
    <w:uiPriority w:val="99"/>
    <w:semiHidden/>
    <w:rsid w:val="00A1310C"/>
    <w:rPr>
      <w:color w:val="4A442A" w:themeColor="background2" w:themeShade="40"/>
    </w:rPr>
  </w:style>
  <w:style w:type="paragraph" w:styleId="Header">
    <w:name w:val="header"/>
    <w:aliases w:val="Header 1"/>
    <w:basedOn w:val="Normal"/>
    <w:link w:val="HeaderChar"/>
    <w:unhideWhenUsed/>
    <w:rsid w:val="004E1AED"/>
    <w:pPr>
      <w:spacing w:before="0" w:after="0" w:line="240" w:lineRule="auto"/>
    </w:pPr>
  </w:style>
  <w:style w:type="character" w:customStyle="1" w:styleId="HeaderChar">
    <w:name w:val="Header Char"/>
    <w:aliases w:val="Header 1 Char"/>
    <w:basedOn w:val="DefaultParagraphFont"/>
    <w:link w:val="Header"/>
    <w:rsid w:val="004E1AED"/>
  </w:style>
  <w:style w:type="paragraph" w:styleId="Footer">
    <w:name w:val="footer"/>
    <w:basedOn w:val="Normal"/>
    <w:link w:val="FooterChar"/>
    <w:uiPriority w:val="99"/>
    <w:unhideWhenUsed/>
    <w:rsid w:val="004E1AED"/>
    <w:pPr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AED"/>
  </w:style>
  <w:style w:type="character" w:customStyle="1" w:styleId="apple-converted-space">
    <w:name w:val="apple-converted-space"/>
    <w:basedOn w:val="DefaultParagraphFont"/>
    <w:rsid w:val="009554AF"/>
  </w:style>
  <w:style w:type="paragraph" w:styleId="ListParagraph">
    <w:name w:val="List Paragraph"/>
    <w:basedOn w:val="Normal"/>
    <w:uiPriority w:val="34"/>
    <w:qFormat/>
    <w:rsid w:val="00860A2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330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unhideWhenUsed/>
    <w:rsid w:val="00B155CA"/>
    <w:rPr>
      <w:color w:val="0000FF" w:themeColor="hyperlink"/>
      <w:u w:val="single"/>
    </w:rPr>
  </w:style>
  <w:style w:type="character" w:styleId="PageNumber">
    <w:name w:val="page number"/>
    <w:aliases w:val="Style 133"/>
    <w:basedOn w:val="DefaultParagraphFont"/>
    <w:rsid w:val="00314B85"/>
    <w:rPr>
      <w:rFonts w:cs="Times New Roman"/>
    </w:rPr>
  </w:style>
  <w:style w:type="paragraph" w:customStyle="1" w:styleId="Header1">
    <w:name w:val="Header1"/>
    <w:uiPriority w:val="99"/>
    <w:qFormat/>
    <w:rsid w:val="00314B85"/>
    <w:pPr>
      <w:tabs>
        <w:tab w:val="right" w:pos="9360"/>
      </w:tabs>
      <w:spacing w:before="200" w:line="276" w:lineRule="auto"/>
    </w:pPr>
    <w:rPr>
      <w:rFonts w:ascii="Calibri" w:hAnsi="Calibri"/>
      <w:sz w:val="18"/>
      <w:szCs w:val="18"/>
      <w:lang w:eastAsia="en-US"/>
    </w:rPr>
  </w:style>
  <w:style w:type="paragraph" w:customStyle="1" w:styleId="BAHOfficeAddressBAH">
    <w:name w:val="BAH Office Address BAH"/>
    <w:rsid w:val="00314B85"/>
    <w:pPr>
      <w:spacing w:before="200" w:line="276" w:lineRule="auto"/>
    </w:pPr>
    <w:rPr>
      <w:rFonts w:ascii="Arial Narrow" w:hAnsi="Arial Narrow" w:cs="Arial"/>
      <w:color w:val="FFFFFF"/>
      <w:sz w:val="16"/>
      <w:szCs w:val="20"/>
      <w:lang w:eastAsia="en-US"/>
    </w:rPr>
  </w:style>
  <w:style w:type="paragraph" w:customStyle="1" w:styleId="BAHOfficeAddressLastBAH">
    <w:name w:val="BAH Office Address Last BAH"/>
    <w:next w:val="BAHURLBAH"/>
    <w:rsid w:val="00314B85"/>
    <w:pPr>
      <w:spacing w:before="200" w:after="120" w:line="276" w:lineRule="auto"/>
    </w:pPr>
    <w:rPr>
      <w:rFonts w:ascii="Arial Narrow" w:hAnsi="Arial Narrow"/>
      <w:color w:val="FFFFFF"/>
      <w:sz w:val="16"/>
      <w:szCs w:val="20"/>
      <w:lang w:eastAsia="en-US"/>
    </w:rPr>
  </w:style>
  <w:style w:type="paragraph" w:customStyle="1" w:styleId="BAHURLBAH">
    <w:name w:val="BAH URL BAH"/>
    <w:next w:val="BAHOfficeAddressBAH"/>
    <w:rsid w:val="00314B85"/>
    <w:pPr>
      <w:spacing w:before="200" w:line="276" w:lineRule="auto"/>
    </w:pPr>
    <w:rPr>
      <w:rFonts w:ascii="Arial Narrow" w:hAnsi="Arial Narrow"/>
      <w:b/>
      <w:bCs/>
      <w:color w:val="FFFFFF"/>
      <w:sz w:val="16"/>
      <w:szCs w:val="20"/>
      <w:lang w:eastAsia="en-US"/>
    </w:rPr>
  </w:style>
  <w:style w:type="table" w:styleId="MediumGrid3-Accent1">
    <w:name w:val="Medium Grid 3 Accent 1"/>
    <w:basedOn w:val="TableNormal"/>
    <w:uiPriority w:val="69"/>
    <w:rsid w:val="00314B85"/>
    <w:pPr>
      <w:spacing w:before="200" w:line="276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customStyle="1" w:styleId="NormalArial11">
    <w:name w:val="Normal Arial 11"/>
    <w:basedOn w:val="Normal"/>
    <w:link w:val="NormalArial11Char"/>
    <w:qFormat/>
    <w:rsid w:val="00314B85"/>
    <w:pPr>
      <w:spacing w:before="200" w:line="276" w:lineRule="auto"/>
      <w:jc w:val="both"/>
    </w:pPr>
    <w:rPr>
      <w:rFonts w:ascii="Arial" w:hAnsi="Arial" w:cs="Arial"/>
      <w:lang w:eastAsia="en-US"/>
    </w:rPr>
  </w:style>
  <w:style w:type="character" w:customStyle="1" w:styleId="NormalArial11Char">
    <w:name w:val="Normal Arial 11 Char"/>
    <w:basedOn w:val="DefaultParagraphFont"/>
    <w:link w:val="NormalArial11"/>
    <w:rsid w:val="00314B85"/>
    <w:rPr>
      <w:rFonts w:ascii="Arial" w:hAnsi="Arial" w:cs="Arial"/>
      <w:lang w:eastAsia="en-US"/>
    </w:rPr>
  </w:style>
  <w:style w:type="numbering" w:customStyle="1" w:styleId="BAHHeadings">
    <w:name w:val="BAH Headings"/>
    <w:uiPriority w:val="99"/>
    <w:rsid w:val="00314B85"/>
    <w:pPr>
      <w:numPr>
        <w:numId w:val="19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CE548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E5487"/>
    <w:pPr>
      <w:spacing w:after="100"/>
      <w:ind w:left="220"/>
    </w:pPr>
  </w:style>
  <w:style w:type="paragraph" w:customStyle="1" w:styleId="xnormalarial11">
    <w:name w:val="x_normalarial11"/>
    <w:basedOn w:val="Normal"/>
    <w:rsid w:val="00AC54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F42024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6D36CA"/>
    <w:rPr>
      <w:color w:val="800080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5B63D6"/>
    <w:rPr>
      <w:vertAlign w:val="superscript"/>
    </w:rPr>
  </w:style>
  <w:style w:type="table" w:customStyle="1" w:styleId="GridTable4-Accent11">
    <w:name w:val="Grid Table 4 - Accent 11"/>
    <w:basedOn w:val="TableNormal"/>
    <w:uiPriority w:val="49"/>
    <w:rsid w:val="004C10D5"/>
    <w:pPr>
      <w:spacing w:before="0"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2811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0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9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usdot-jpo-ode/jpo-ode/blob/master/docs/Architecture.md" TargetMode="Externa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github.com/usdot-jpo-ode/jpo-ode/blob/master/docs/Architecture.docx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586443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Banded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32F997F-8282-40BF-A8C7-E101B87695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523</TotalTime>
  <Pages>1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Bobo, Tory [USA]</dc:creator>
  <cp:lastModifiedBy>Musavi, Hamid [USA]</cp:lastModifiedBy>
  <cp:revision>18</cp:revision>
  <cp:lastPrinted>2017-01-16T23:29:00Z</cp:lastPrinted>
  <dcterms:created xsi:type="dcterms:W3CDTF">2017-04-12T21:03:00Z</dcterms:created>
  <dcterms:modified xsi:type="dcterms:W3CDTF">2019-02-11T20:15:00Z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