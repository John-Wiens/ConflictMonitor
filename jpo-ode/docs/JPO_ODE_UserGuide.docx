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1257" w14:textId="5657D980" w:rsidR="00314B85" w:rsidRPr="00AC61F8" w:rsidRDefault="00314B85" w:rsidP="00314B85">
      <w:pPr>
        <w:pStyle w:val="NormalArial11"/>
        <w:ind w:left="2880"/>
        <w:jc w:val="left"/>
        <w:rPr>
          <w:b/>
        </w:rPr>
      </w:pPr>
      <w:r w:rsidRPr="00AC61F8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B549F13" wp14:editId="68676DDF">
            <wp:simplePos x="0" y="0"/>
            <wp:positionH relativeFrom="column">
              <wp:posOffset>-914400</wp:posOffset>
            </wp:positionH>
            <wp:positionV relativeFrom="paragraph">
              <wp:posOffset>-923924</wp:posOffset>
            </wp:positionV>
            <wp:extent cx="2130425" cy="10077450"/>
            <wp:effectExtent l="0" t="0" r="3175" b="0"/>
            <wp:wrapNone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luecov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007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1F8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EF946" wp14:editId="04DDD68A">
                <wp:simplePos x="0" y="0"/>
                <wp:positionH relativeFrom="page">
                  <wp:posOffset>2133600</wp:posOffset>
                </wp:positionH>
                <wp:positionV relativeFrom="page">
                  <wp:posOffset>-9525</wp:posOffset>
                </wp:positionV>
                <wp:extent cx="0" cy="10067925"/>
                <wp:effectExtent l="19050" t="0" r="38100" b="95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679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F1B9D4" id="Straight Connector 1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68pt,-.75pt" to="168pt,1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" strokecolor="#002060" strokeweight="4.5pt">
                <w10:wrap anchorx="page" anchory="page"/>
              </v:line>
            </w:pict>
          </mc:Fallback>
        </mc:AlternateContent>
      </w:r>
    </w:p>
    <w:p w14:paraId="64238ABD" w14:textId="5B96BC24" w:rsidR="00314B85" w:rsidRPr="00AC61F8" w:rsidRDefault="00314B85" w:rsidP="00314B85">
      <w:pPr>
        <w:pStyle w:val="NormalArial11"/>
        <w:ind w:left="2880"/>
        <w:jc w:val="left"/>
        <w:rPr>
          <w:b/>
        </w:rPr>
      </w:pPr>
    </w:p>
    <w:p w14:paraId="428E6DAB" w14:textId="77777777" w:rsidR="00314B85" w:rsidRPr="00961C9B" w:rsidRDefault="00314B85" w:rsidP="00314B85">
      <w:pPr>
        <w:pStyle w:val="NormalArial11"/>
        <w:ind w:left="2880"/>
        <w:jc w:val="left"/>
      </w:pPr>
    </w:p>
    <w:p w14:paraId="6D12205F" w14:textId="77777777" w:rsidR="00314B85" w:rsidRPr="00961C9B" w:rsidRDefault="00314B85" w:rsidP="00314B85">
      <w:pPr>
        <w:pStyle w:val="NormalArial11"/>
        <w:ind w:left="2880"/>
        <w:jc w:val="left"/>
      </w:pPr>
    </w:p>
    <w:p w14:paraId="067159E9" w14:textId="311E0986" w:rsidR="00EA7EB4" w:rsidRDefault="00EA7EB4" w:rsidP="00EA7EB4">
      <w:pPr>
        <w:ind w:left="2160"/>
        <w:rPr>
          <w:color w:val="002060"/>
        </w:rPr>
      </w:pPr>
      <w:r w:rsidRPr="002811EC">
        <w:rPr>
          <w:color w:val="FF0000"/>
        </w:rPr>
        <w:t xml:space="preserve">ODE </w:t>
      </w:r>
      <w:r>
        <w:rPr>
          <w:color w:val="FF0000"/>
        </w:rPr>
        <w:t>User Guide</w:t>
      </w:r>
      <w:r w:rsidRPr="002811EC">
        <w:rPr>
          <w:color w:val="FF0000"/>
        </w:rPr>
        <w:t xml:space="preserve"> Document has been MOVED</w:t>
      </w:r>
      <w:r>
        <w:rPr>
          <w:color w:val="002060"/>
        </w:rPr>
        <w:t xml:space="preserve">: </w:t>
      </w:r>
    </w:p>
    <w:p w14:paraId="459306C0" w14:textId="54873633" w:rsidR="00EA7EB4" w:rsidRDefault="00EA7EB4" w:rsidP="00EA7EB4">
      <w:pPr>
        <w:ind w:left="2160"/>
        <w:rPr>
          <w:color w:val="002060"/>
        </w:rPr>
      </w:pPr>
      <w:r>
        <w:rPr>
          <w:color w:val="002060"/>
        </w:rPr>
        <w:t xml:space="preserve">Please see the online version </w:t>
      </w:r>
      <w:hyperlink r:id="rId12" w:history="1">
        <w:r>
          <w:rPr>
            <w:rStyle w:val="Hyperlink"/>
          </w:rPr>
          <w:t>here</w:t>
        </w:r>
      </w:hyperlink>
    </w:p>
    <w:p w14:paraId="3476DC0D" w14:textId="60E42078" w:rsidR="00EA7EB4" w:rsidRPr="002811EC" w:rsidRDefault="00EA7EB4" w:rsidP="00EA7EB4">
      <w:pPr>
        <w:ind w:left="2160" w:right="-720"/>
        <w:rPr>
          <w:color w:val="002060"/>
        </w:rPr>
      </w:pPr>
      <w:hyperlink r:id="rId13" w:history="1">
        <w:r w:rsidRPr="00956719">
          <w:rPr>
            <w:rStyle w:val="Hyperlink"/>
            <w:rFonts w:ascii="Arial" w:hAnsi="Arial" w:cs="Arial"/>
            <w:lang w:eastAsia="en-US"/>
          </w:rPr>
          <w:t>https://github.com/usdot-jpo-ode/jpo-ode/blob/master/docs/UserGuide.md</w:t>
        </w:r>
      </w:hyperlink>
      <w:bookmarkStart w:id="0" w:name="_GoBack"/>
      <w:bookmarkEnd w:id="0"/>
    </w:p>
    <w:p w14:paraId="5893262E" w14:textId="77777777" w:rsidR="00FB2A53" w:rsidRDefault="00FB2A53" w:rsidP="00C26C45"/>
    <w:sectPr w:rsidR="00FB2A53" w:rsidSect="00EA7EB4">
      <w:footerReference w:type="default" r:id="rId14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C47DE2" w14:textId="77777777" w:rsidR="00A0275A" w:rsidRDefault="00A0275A">
      <w:pPr>
        <w:spacing w:after="0" w:line="240" w:lineRule="auto"/>
      </w:pPr>
      <w:r>
        <w:separator/>
      </w:r>
    </w:p>
  </w:endnote>
  <w:endnote w:type="continuationSeparator" w:id="0">
    <w:p w14:paraId="700FB39A" w14:textId="77777777" w:rsidR="00A0275A" w:rsidRDefault="00A0275A">
      <w:pPr>
        <w:spacing w:after="0" w:line="240" w:lineRule="auto"/>
      </w:pPr>
      <w:r>
        <w:continuationSeparator/>
      </w:r>
    </w:p>
  </w:endnote>
  <w:endnote w:type="continuationNotice" w:id="1">
    <w:p w14:paraId="6F8F95EE" w14:textId="77777777" w:rsidR="00A0275A" w:rsidRDefault="00A0275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arvey Balls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515C5" w14:textId="2BF444BD" w:rsidR="00C11B8E" w:rsidRDefault="00C11B8E">
    <w:pPr>
      <w:pStyle w:val="Footer"/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>
      <w:rPr>
        <w:noProof/>
      </w:rPr>
      <w:t>JPO_ODE_UserGuide.docx</w:t>
    </w:r>
    <w:r>
      <w:rPr>
        <w:noProof/>
      </w:rPr>
      <w:fldChar w:fldCharType="end"/>
    </w:r>
    <w:r>
      <w:rPr>
        <w:noProof/>
      </w:rPr>
      <w:t xml:space="preserve"> Rev. 1.0.</w:t>
    </w:r>
    <w:r>
      <w:rPr>
        <w:noProof/>
      </w:rPr>
      <w:fldChar w:fldCharType="begin"/>
    </w:r>
    <w:r>
      <w:rPr>
        <w:noProof/>
      </w:rPr>
      <w:instrText xml:space="preserve"> REVNUM   \* MERGEFORMAT </w:instrText>
    </w:r>
    <w:r>
      <w:rPr>
        <w:noProof/>
      </w:rPr>
      <w:fldChar w:fldCharType="separate"/>
    </w:r>
    <w:r>
      <w:rPr>
        <w:noProof/>
      </w:rPr>
      <w:t>20</w:t>
    </w:r>
    <w:r>
      <w:rPr>
        <w:noProof/>
      </w:rPr>
      <w:fldChar w:fldCharType="end"/>
    </w:r>
    <w:r w:rsidRPr="00A956BC">
      <w:rPr>
        <w:noProof/>
      </w:rPr>
      <w:ptab w:relativeTo="margin" w:alignment="center" w:leader="none"/>
    </w:r>
    <w:r>
      <w:rPr>
        <w:noProof/>
      </w:rPr>
      <w:fldChar w:fldCharType="begin"/>
    </w:r>
    <w:r>
      <w:rPr>
        <w:noProof/>
      </w:rPr>
      <w:instrText xml:space="preserve"> PAGE  \* ArabicDash  \* MERGEFORMAT </w:instrText>
    </w:r>
    <w:r>
      <w:rPr>
        <w:noProof/>
      </w:rPr>
      <w:fldChar w:fldCharType="separate"/>
    </w:r>
    <w:r>
      <w:rPr>
        <w:noProof/>
      </w:rPr>
      <w:t>- 26 -</w:t>
    </w:r>
    <w:r>
      <w:rPr>
        <w:noProof/>
      </w:rPr>
      <w:fldChar w:fldCharType="end"/>
    </w:r>
    <w:r w:rsidRPr="00A956BC">
      <w:rPr>
        <w:noProof/>
      </w:rPr>
      <w:ptab w:relativeTo="margin" w:alignment="right" w:leader="none"/>
    </w:r>
    <w:r>
      <w:rPr>
        <w:noProof/>
      </w:rPr>
      <w:fldChar w:fldCharType="begin"/>
    </w:r>
    <w:r>
      <w:rPr>
        <w:noProof/>
      </w:rPr>
      <w:instrText xml:space="preserve"> SAVEDATE  \@ "MMMM d, yyyy"  \* MERGEFORMAT </w:instrText>
    </w:r>
    <w:r>
      <w:rPr>
        <w:noProof/>
      </w:rPr>
      <w:fldChar w:fldCharType="separate"/>
    </w:r>
    <w:r w:rsidR="00EA7EB4">
      <w:rPr>
        <w:noProof/>
      </w:rPr>
      <w:t>February 6, 2019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183CE" w14:textId="77777777" w:rsidR="00A0275A" w:rsidRDefault="00A0275A">
      <w:pPr>
        <w:spacing w:after="0" w:line="240" w:lineRule="auto"/>
      </w:pPr>
      <w:r>
        <w:separator/>
      </w:r>
    </w:p>
  </w:footnote>
  <w:footnote w:type="continuationSeparator" w:id="0">
    <w:p w14:paraId="083B1671" w14:textId="77777777" w:rsidR="00A0275A" w:rsidRDefault="00A0275A">
      <w:pPr>
        <w:spacing w:after="0" w:line="240" w:lineRule="auto"/>
      </w:pPr>
      <w:r>
        <w:continuationSeparator/>
      </w:r>
    </w:p>
  </w:footnote>
  <w:footnote w:type="continuationNotice" w:id="1">
    <w:p w14:paraId="58572673" w14:textId="77777777" w:rsidR="00A0275A" w:rsidRDefault="00A0275A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777DA"/>
    <w:multiLevelType w:val="multilevel"/>
    <w:tmpl w:val="4C26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774E0"/>
    <w:multiLevelType w:val="hybridMultilevel"/>
    <w:tmpl w:val="CF0E0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A6C4E"/>
    <w:multiLevelType w:val="hybridMultilevel"/>
    <w:tmpl w:val="6FDCB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82E49"/>
    <w:multiLevelType w:val="multilevel"/>
    <w:tmpl w:val="D596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642521"/>
    <w:multiLevelType w:val="singleLevel"/>
    <w:tmpl w:val="95AC6C94"/>
    <w:lvl w:ilvl="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B70023F"/>
    <w:multiLevelType w:val="hybridMultilevel"/>
    <w:tmpl w:val="A5066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43C3E"/>
    <w:multiLevelType w:val="multilevel"/>
    <w:tmpl w:val="4B6031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C710FA7"/>
    <w:multiLevelType w:val="hybridMultilevel"/>
    <w:tmpl w:val="6B341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A5593B"/>
    <w:multiLevelType w:val="singleLevel"/>
    <w:tmpl w:val="652E0E10"/>
    <w:lvl w:ilvl="0">
      <w:start w:val="1"/>
      <w:numFmt w:val="bullet"/>
      <w:pStyle w:val="DoubleDash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8"/>
      </w:rPr>
    </w:lvl>
  </w:abstractNum>
  <w:abstractNum w:abstractNumId="9" w15:restartNumberingAfterBreak="0">
    <w:nsid w:val="0D9119B8"/>
    <w:multiLevelType w:val="hybridMultilevel"/>
    <w:tmpl w:val="9E385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C5768F"/>
    <w:multiLevelType w:val="hybridMultilevel"/>
    <w:tmpl w:val="3F98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890AE8"/>
    <w:multiLevelType w:val="hybridMultilevel"/>
    <w:tmpl w:val="49D2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535F62"/>
    <w:multiLevelType w:val="hybridMultilevel"/>
    <w:tmpl w:val="F9AA7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AA4FB6"/>
    <w:multiLevelType w:val="hybridMultilevel"/>
    <w:tmpl w:val="80A60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63453B"/>
    <w:multiLevelType w:val="hybridMultilevel"/>
    <w:tmpl w:val="46B03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F855ED"/>
    <w:multiLevelType w:val="hybridMultilevel"/>
    <w:tmpl w:val="62023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CB6F8D"/>
    <w:multiLevelType w:val="hybridMultilevel"/>
    <w:tmpl w:val="9B22E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CD47EC"/>
    <w:multiLevelType w:val="multilevel"/>
    <w:tmpl w:val="DCC8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607A37"/>
    <w:multiLevelType w:val="multilevel"/>
    <w:tmpl w:val="28362802"/>
    <w:lvl w:ilvl="0">
      <w:start w:val="2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5B06FD"/>
    <w:multiLevelType w:val="multilevel"/>
    <w:tmpl w:val="6452215A"/>
    <w:styleLink w:val="BAHHeadings"/>
    <w:lvl w:ilvl="0">
      <w:start w:val="1"/>
      <w:numFmt w:val="decimal"/>
      <w:lvlText w:val="%1"/>
      <w:lvlJc w:val="left"/>
      <w:pPr>
        <w:ind w:left="360" w:hanging="360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0070C0"/>
        <w:sz w:val="28"/>
        <w:vertAlign w:val="baseline"/>
      </w:rPr>
    </w:lvl>
    <w:lvl w:ilvl="1">
      <w:start w:val="1"/>
      <w:numFmt w:val="decimal"/>
      <w:lvlText w:val="%1.1"/>
      <w:lvlJc w:val="left"/>
      <w:pPr>
        <w:ind w:left="360" w:hanging="360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0070C0"/>
        <w:sz w:val="24"/>
        <w:vertAlign w:val="baseline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ascii="Arial Bold" w:hAnsi="Arial Bold" w:hint="default"/>
        <w:b/>
        <w:i w:val="0"/>
        <w:caps/>
        <w:strike w:val="0"/>
        <w:dstrike w:val="0"/>
        <w:vanish w:val="0"/>
        <w:color w:val="0070C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217411EB"/>
    <w:multiLevelType w:val="hybridMultilevel"/>
    <w:tmpl w:val="2B7CB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873579"/>
    <w:multiLevelType w:val="hybridMultilevel"/>
    <w:tmpl w:val="54F0E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EC6137"/>
    <w:multiLevelType w:val="hybridMultilevel"/>
    <w:tmpl w:val="EC681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0B3BB1"/>
    <w:multiLevelType w:val="hybridMultilevel"/>
    <w:tmpl w:val="4C6C5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C84A97"/>
    <w:multiLevelType w:val="hybridMultilevel"/>
    <w:tmpl w:val="A86841F0"/>
    <w:lvl w:ilvl="0" w:tplc="A4365886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DD4250"/>
    <w:multiLevelType w:val="hybridMultilevel"/>
    <w:tmpl w:val="5F9EC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984469"/>
    <w:multiLevelType w:val="singleLevel"/>
    <w:tmpl w:val="9AFAEAA2"/>
    <w:lvl w:ilvl="0">
      <w:start w:val="1"/>
      <w:numFmt w:val="bullet"/>
      <w:pStyle w:val="Dash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30DF23C3"/>
    <w:multiLevelType w:val="hybridMultilevel"/>
    <w:tmpl w:val="EBC6C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CE4D7D"/>
    <w:multiLevelType w:val="hybridMultilevel"/>
    <w:tmpl w:val="F5428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437A69"/>
    <w:multiLevelType w:val="hybridMultilevel"/>
    <w:tmpl w:val="B4EC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9D1040"/>
    <w:multiLevelType w:val="hybridMultilevel"/>
    <w:tmpl w:val="56E8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F365A3"/>
    <w:multiLevelType w:val="singleLevel"/>
    <w:tmpl w:val="FDE615F2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39FF1B57"/>
    <w:multiLevelType w:val="multilevel"/>
    <w:tmpl w:val="26A6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170928"/>
    <w:multiLevelType w:val="hybridMultilevel"/>
    <w:tmpl w:val="07FCC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0724C9"/>
    <w:multiLevelType w:val="multilevel"/>
    <w:tmpl w:val="D22698C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40F81DC5"/>
    <w:multiLevelType w:val="multilevel"/>
    <w:tmpl w:val="6E7E4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5C83A0B"/>
    <w:multiLevelType w:val="hybridMultilevel"/>
    <w:tmpl w:val="DFFE9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BC68DC"/>
    <w:multiLevelType w:val="hybridMultilevel"/>
    <w:tmpl w:val="BD3AEA8A"/>
    <w:lvl w:ilvl="0" w:tplc="D4C2D14A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1B0DB0"/>
    <w:multiLevelType w:val="hybridMultilevel"/>
    <w:tmpl w:val="926E1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662CF1"/>
    <w:multiLevelType w:val="hybridMultilevel"/>
    <w:tmpl w:val="9952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BA7A0E"/>
    <w:multiLevelType w:val="hybridMultilevel"/>
    <w:tmpl w:val="E7122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7001D7"/>
    <w:multiLevelType w:val="hybridMultilevel"/>
    <w:tmpl w:val="832A6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D72D89"/>
    <w:multiLevelType w:val="hybridMultilevel"/>
    <w:tmpl w:val="24CE4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9EE5080"/>
    <w:multiLevelType w:val="hybridMultilevel"/>
    <w:tmpl w:val="FEFA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693BBA"/>
    <w:multiLevelType w:val="hybridMultilevel"/>
    <w:tmpl w:val="0AE0A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CCB1578"/>
    <w:multiLevelType w:val="hybridMultilevel"/>
    <w:tmpl w:val="A6FCB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C032AA">
      <w:numFmt w:val="bullet"/>
      <w:lvlText w:val=""/>
      <w:lvlJc w:val="left"/>
      <w:pPr>
        <w:ind w:left="1440" w:hanging="360"/>
      </w:pPr>
      <w:rPr>
        <w:rFonts w:ascii="Wingdings" w:eastAsiaTheme="minorEastAsia" w:hAnsi="Wingdings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03F2BE8"/>
    <w:multiLevelType w:val="singleLevel"/>
    <w:tmpl w:val="F32A21C0"/>
    <w:lvl w:ilvl="0">
      <w:start w:val="1"/>
      <w:numFmt w:val="bullet"/>
      <w:pStyle w:val="Table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47" w15:restartNumberingAfterBreak="0">
    <w:nsid w:val="612801D4"/>
    <w:multiLevelType w:val="multilevel"/>
    <w:tmpl w:val="2D1043EA"/>
    <w:lvl w:ilvl="0">
      <w:start w:val="1"/>
      <w:numFmt w:val="upperLetter"/>
      <w:pStyle w:val="AppendixAHeading"/>
      <w:lvlText w:val="Appendix %1:  "/>
      <w:lvlJc w:val="left"/>
      <w:pPr>
        <w:tabs>
          <w:tab w:val="num" w:pos="2160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8" w15:restartNumberingAfterBreak="0">
    <w:nsid w:val="617333C7"/>
    <w:multiLevelType w:val="hybridMultilevel"/>
    <w:tmpl w:val="829402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B00A95"/>
    <w:multiLevelType w:val="hybridMultilevel"/>
    <w:tmpl w:val="2E409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B82E5C"/>
    <w:multiLevelType w:val="hybridMultilevel"/>
    <w:tmpl w:val="6728B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9C5078">
      <w:numFmt w:val="bullet"/>
      <w:lvlText w:val=""/>
      <w:lvlJc w:val="left"/>
      <w:pPr>
        <w:ind w:left="1440" w:hanging="360"/>
      </w:pPr>
      <w:rPr>
        <w:rFonts w:ascii="Wingdings" w:eastAsiaTheme="minorEastAsia" w:hAnsi="Wingdings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540A92"/>
    <w:multiLevelType w:val="hybridMultilevel"/>
    <w:tmpl w:val="CD2CC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ADD73B3"/>
    <w:multiLevelType w:val="hybridMultilevel"/>
    <w:tmpl w:val="23B43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6D436">
      <w:numFmt w:val="bullet"/>
      <w:lvlText w:val=""/>
      <w:lvlJc w:val="left"/>
      <w:pPr>
        <w:ind w:left="1440" w:hanging="360"/>
      </w:pPr>
      <w:rPr>
        <w:rFonts w:ascii="Wingdings" w:eastAsiaTheme="minorEastAsia" w:hAnsi="Wingdings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B7B0E14"/>
    <w:multiLevelType w:val="hybridMultilevel"/>
    <w:tmpl w:val="7BCE1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C91416D"/>
    <w:multiLevelType w:val="multilevel"/>
    <w:tmpl w:val="0409001D"/>
    <w:styleLink w:val="NumberedList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5" w15:restartNumberingAfterBreak="0">
    <w:nsid w:val="6CC62E43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56" w15:restartNumberingAfterBreak="0">
    <w:nsid w:val="6DC84F41"/>
    <w:multiLevelType w:val="multilevel"/>
    <w:tmpl w:val="5668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592C46"/>
    <w:multiLevelType w:val="hybridMultilevel"/>
    <w:tmpl w:val="78EC7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E701AEC"/>
    <w:multiLevelType w:val="multilevel"/>
    <w:tmpl w:val="D9066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3677580"/>
    <w:multiLevelType w:val="hybridMultilevel"/>
    <w:tmpl w:val="CE1EE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3273F6"/>
    <w:multiLevelType w:val="hybridMultilevel"/>
    <w:tmpl w:val="D7AEE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D95F79"/>
    <w:multiLevelType w:val="multilevel"/>
    <w:tmpl w:val="50B0F328"/>
    <w:lvl w:ilvl="0">
      <w:start w:val="2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95B78A9"/>
    <w:multiLevelType w:val="hybridMultilevel"/>
    <w:tmpl w:val="A08CA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CF75508"/>
    <w:multiLevelType w:val="hybridMultilevel"/>
    <w:tmpl w:val="96304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D557BCA"/>
    <w:multiLevelType w:val="hybridMultilevel"/>
    <w:tmpl w:val="B03C9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F26243"/>
    <w:multiLevelType w:val="hybridMultilevel"/>
    <w:tmpl w:val="CD642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4"/>
  </w:num>
  <w:num w:numId="3">
    <w:abstractNumId w:val="24"/>
  </w:num>
  <w:num w:numId="4">
    <w:abstractNumId w:val="31"/>
  </w:num>
  <w:num w:numId="5">
    <w:abstractNumId w:val="3"/>
  </w:num>
  <w:num w:numId="6">
    <w:abstractNumId w:val="6"/>
  </w:num>
  <w:num w:numId="7">
    <w:abstractNumId w:val="56"/>
  </w:num>
  <w:num w:numId="8">
    <w:abstractNumId w:val="47"/>
  </w:num>
  <w:num w:numId="9">
    <w:abstractNumId w:val="8"/>
  </w:num>
  <w:num w:numId="10">
    <w:abstractNumId w:val="4"/>
  </w:num>
  <w:num w:numId="11">
    <w:abstractNumId w:val="46"/>
  </w:num>
  <w:num w:numId="12">
    <w:abstractNumId w:val="26"/>
  </w:num>
  <w:num w:numId="13">
    <w:abstractNumId w:val="54"/>
  </w:num>
  <w:num w:numId="14">
    <w:abstractNumId w:val="55"/>
  </w:num>
  <w:num w:numId="15">
    <w:abstractNumId w:val="1"/>
  </w:num>
  <w:num w:numId="16">
    <w:abstractNumId w:val="16"/>
  </w:num>
  <w:num w:numId="17">
    <w:abstractNumId w:val="59"/>
  </w:num>
  <w:num w:numId="18">
    <w:abstractNumId w:val="40"/>
  </w:num>
  <w:num w:numId="19">
    <w:abstractNumId w:val="13"/>
  </w:num>
  <w:num w:numId="20">
    <w:abstractNumId w:val="23"/>
  </w:num>
  <w:num w:numId="21">
    <w:abstractNumId w:val="44"/>
  </w:num>
  <w:num w:numId="22">
    <w:abstractNumId w:val="64"/>
  </w:num>
  <w:num w:numId="23">
    <w:abstractNumId w:val="41"/>
  </w:num>
  <w:num w:numId="24">
    <w:abstractNumId w:val="10"/>
  </w:num>
  <w:num w:numId="25">
    <w:abstractNumId w:val="45"/>
  </w:num>
  <w:num w:numId="26">
    <w:abstractNumId w:val="50"/>
  </w:num>
  <w:num w:numId="27">
    <w:abstractNumId w:val="52"/>
  </w:num>
  <w:num w:numId="28">
    <w:abstractNumId w:val="57"/>
  </w:num>
  <w:num w:numId="29">
    <w:abstractNumId w:val="11"/>
  </w:num>
  <w:num w:numId="30">
    <w:abstractNumId w:val="43"/>
  </w:num>
  <w:num w:numId="31">
    <w:abstractNumId w:val="60"/>
  </w:num>
  <w:num w:numId="32">
    <w:abstractNumId w:val="12"/>
  </w:num>
  <w:num w:numId="33">
    <w:abstractNumId w:val="5"/>
  </w:num>
  <w:num w:numId="34">
    <w:abstractNumId w:val="2"/>
  </w:num>
  <w:num w:numId="35">
    <w:abstractNumId w:val="21"/>
  </w:num>
  <w:num w:numId="36">
    <w:abstractNumId w:val="39"/>
  </w:num>
  <w:num w:numId="37">
    <w:abstractNumId w:val="53"/>
  </w:num>
  <w:num w:numId="38">
    <w:abstractNumId w:val="49"/>
  </w:num>
  <w:num w:numId="39">
    <w:abstractNumId w:val="22"/>
  </w:num>
  <w:num w:numId="40">
    <w:abstractNumId w:val="25"/>
  </w:num>
  <w:num w:numId="41">
    <w:abstractNumId w:val="37"/>
  </w:num>
  <w:num w:numId="42">
    <w:abstractNumId w:val="17"/>
  </w:num>
  <w:num w:numId="43">
    <w:abstractNumId w:val="58"/>
  </w:num>
  <w:num w:numId="44">
    <w:abstractNumId w:val="0"/>
  </w:num>
  <w:num w:numId="45">
    <w:abstractNumId w:val="32"/>
  </w:num>
  <w:num w:numId="46">
    <w:abstractNumId w:val="20"/>
  </w:num>
  <w:num w:numId="47">
    <w:abstractNumId w:val="35"/>
  </w:num>
  <w:num w:numId="48">
    <w:abstractNumId w:val="7"/>
  </w:num>
  <w:num w:numId="49">
    <w:abstractNumId w:val="27"/>
  </w:num>
  <w:num w:numId="50">
    <w:abstractNumId w:val="28"/>
  </w:num>
  <w:num w:numId="51">
    <w:abstractNumId w:val="65"/>
  </w:num>
  <w:num w:numId="52">
    <w:abstractNumId w:val="42"/>
  </w:num>
  <w:num w:numId="53">
    <w:abstractNumId w:val="29"/>
  </w:num>
  <w:num w:numId="54">
    <w:abstractNumId w:val="38"/>
  </w:num>
  <w:num w:numId="55">
    <w:abstractNumId w:val="30"/>
  </w:num>
  <w:num w:numId="56">
    <w:abstractNumId w:val="14"/>
  </w:num>
  <w:num w:numId="57">
    <w:abstractNumId w:val="36"/>
  </w:num>
  <w:num w:numId="58">
    <w:abstractNumId w:val="15"/>
  </w:num>
  <w:num w:numId="59">
    <w:abstractNumId w:val="62"/>
  </w:num>
  <w:num w:numId="60">
    <w:abstractNumId w:val="9"/>
  </w:num>
  <w:num w:numId="61">
    <w:abstractNumId w:val="51"/>
  </w:num>
  <w:num w:numId="62">
    <w:abstractNumId w:val="63"/>
  </w:num>
  <w:num w:numId="63">
    <w:abstractNumId w:val="33"/>
  </w:num>
  <w:num w:numId="64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48"/>
  </w:num>
  <w:num w:numId="66">
    <w:abstractNumId w:val="61"/>
  </w:num>
  <w:num w:numId="67">
    <w:abstractNumId w:val="1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E55"/>
    <w:rsid w:val="000048DB"/>
    <w:rsid w:val="00007D33"/>
    <w:rsid w:val="00021523"/>
    <w:rsid w:val="000234EF"/>
    <w:rsid w:val="00024011"/>
    <w:rsid w:val="0002436A"/>
    <w:rsid w:val="00030D98"/>
    <w:rsid w:val="000412A9"/>
    <w:rsid w:val="0004668C"/>
    <w:rsid w:val="000479B5"/>
    <w:rsid w:val="00047C29"/>
    <w:rsid w:val="00053F27"/>
    <w:rsid w:val="000578FE"/>
    <w:rsid w:val="0006261D"/>
    <w:rsid w:val="000669C2"/>
    <w:rsid w:val="0006752C"/>
    <w:rsid w:val="0007235D"/>
    <w:rsid w:val="000753B4"/>
    <w:rsid w:val="0007578F"/>
    <w:rsid w:val="00082019"/>
    <w:rsid w:val="0008362E"/>
    <w:rsid w:val="000901B3"/>
    <w:rsid w:val="00094FFD"/>
    <w:rsid w:val="00095BD6"/>
    <w:rsid w:val="00097A9C"/>
    <w:rsid w:val="000A1426"/>
    <w:rsid w:val="000A1A07"/>
    <w:rsid w:val="000A2B70"/>
    <w:rsid w:val="000A3293"/>
    <w:rsid w:val="000A3AE5"/>
    <w:rsid w:val="000A47D6"/>
    <w:rsid w:val="000A6C3D"/>
    <w:rsid w:val="000B15A1"/>
    <w:rsid w:val="000B1601"/>
    <w:rsid w:val="000B7E76"/>
    <w:rsid w:val="000C0445"/>
    <w:rsid w:val="000C1461"/>
    <w:rsid w:val="000D126A"/>
    <w:rsid w:val="000D4B81"/>
    <w:rsid w:val="000D4BB7"/>
    <w:rsid w:val="000D52CE"/>
    <w:rsid w:val="000D6886"/>
    <w:rsid w:val="000D7C48"/>
    <w:rsid w:val="000E6034"/>
    <w:rsid w:val="000E6669"/>
    <w:rsid w:val="000F0AB2"/>
    <w:rsid w:val="000F462B"/>
    <w:rsid w:val="000F721D"/>
    <w:rsid w:val="0010402A"/>
    <w:rsid w:val="00105027"/>
    <w:rsid w:val="00106BF3"/>
    <w:rsid w:val="00107A8C"/>
    <w:rsid w:val="00107B4D"/>
    <w:rsid w:val="001108C8"/>
    <w:rsid w:val="0011130E"/>
    <w:rsid w:val="00113481"/>
    <w:rsid w:val="00114833"/>
    <w:rsid w:val="001150A7"/>
    <w:rsid w:val="0011797A"/>
    <w:rsid w:val="001208B2"/>
    <w:rsid w:val="00125CE5"/>
    <w:rsid w:val="00127671"/>
    <w:rsid w:val="001301A8"/>
    <w:rsid w:val="001308FA"/>
    <w:rsid w:val="001332C3"/>
    <w:rsid w:val="00133FB7"/>
    <w:rsid w:val="00134262"/>
    <w:rsid w:val="001405AD"/>
    <w:rsid w:val="001420F5"/>
    <w:rsid w:val="00150304"/>
    <w:rsid w:val="0015095E"/>
    <w:rsid w:val="00150D43"/>
    <w:rsid w:val="00154D5A"/>
    <w:rsid w:val="00157CBB"/>
    <w:rsid w:val="00161945"/>
    <w:rsid w:val="0016253B"/>
    <w:rsid w:val="001671D6"/>
    <w:rsid w:val="001703B0"/>
    <w:rsid w:val="001708B7"/>
    <w:rsid w:val="00173E4A"/>
    <w:rsid w:val="00175853"/>
    <w:rsid w:val="00184A66"/>
    <w:rsid w:val="00194DF6"/>
    <w:rsid w:val="00196A0A"/>
    <w:rsid w:val="001A3B89"/>
    <w:rsid w:val="001A5FAB"/>
    <w:rsid w:val="001A737A"/>
    <w:rsid w:val="001B14F4"/>
    <w:rsid w:val="001B3FCC"/>
    <w:rsid w:val="001B7753"/>
    <w:rsid w:val="001B7FCC"/>
    <w:rsid w:val="001C59DC"/>
    <w:rsid w:val="001D32CC"/>
    <w:rsid w:val="001D486A"/>
    <w:rsid w:val="001D5913"/>
    <w:rsid w:val="001D5BB2"/>
    <w:rsid w:val="001E5150"/>
    <w:rsid w:val="001F1A9D"/>
    <w:rsid w:val="001F5CBE"/>
    <w:rsid w:val="001F788C"/>
    <w:rsid w:val="001F79E4"/>
    <w:rsid w:val="002026AB"/>
    <w:rsid w:val="002042FC"/>
    <w:rsid w:val="00213CF4"/>
    <w:rsid w:val="00220910"/>
    <w:rsid w:val="002253B4"/>
    <w:rsid w:val="00232EDD"/>
    <w:rsid w:val="00233B82"/>
    <w:rsid w:val="0023747B"/>
    <w:rsid w:val="002413A0"/>
    <w:rsid w:val="00242166"/>
    <w:rsid w:val="00244E15"/>
    <w:rsid w:val="00250379"/>
    <w:rsid w:val="002534D5"/>
    <w:rsid w:val="00256150"/>
    <w:rsid w:val="00260A38"/>
    <w:rsid w:val="00262CBA"/>
    <w:rsid w:val="00263948"/>
    <w:rsid w:val="00265340"/>
    <w:rsid w:val="00271DD3"/>
    <w:rsid w:val="00273B65"/>
    <w:rsid w:val="00277F13"/>
    <w:rsid w:val="002811A5"/>
    <w:rsid w:val="002834B9"/>
    <w:rsid w:val="00284505"/>
    <w:rsid w:val="002870D8"/>
    <w:rsid w:val="00292834"/>
    <w:rsid w:val="00297A50"/>
    <w:rsid w:val="002A2BA7"/>
    <w:rsid w:val="002A3C9A"/>
    <w:rsid w:val="002A4DAB"/>
    <w:rsid w:val="002A65E2"/>
    <w:rsid w:val="002A7E1C"/>
    <w:rsid w:val="002B624D"/>
    <w:rsid w:val="002B7E9A"/>
    <w:rsid w:val="002C04F6"/>
    <w:rsid w:val="002C11DA"/>
    <w:rsid w:val="002C2917"/>
    <w:rsid w:val="002D0F73"/>
    <w:rsid w:val="002D1CCE"/>
    <w:rsid w:val="002D474A"/>
    <w:rsid w:val="002D592E"/>
    <w:rsid w:val="002D65A7"/>
    <w:rsid w:val="002D71AA"/>
    <w:rsid w:val="002E1BA0"/>
    <w:rsid w:val="002E70FB"/>
    <w:rsid w:val="002F1D6C"/>
    <w:rsid w:val="002F74C6"/>
    <w:rsid w:val="0030246B"/>
    <w:rsid w:val="00306441"/>
    <w:rsid w:val="0030714D"/>
    <w:rsid w:val="0030798E"/>
    <w:rsid w:val="00311473"/>
    <w:rsid w:val="00311B9F"/>
    <w:rsid w:val="00312B04"/>
    <w:rsid w:val="00314B85"/>
    <w:rsid w:val="00315504"/>
    <w:rsid w:val="00315A14"/>
    <w:rsid w:val="00316B55"/>
    <w:rsid w:val="003228C1"/>
    <w:rsid w:val="00325B0F"/>
    <w:rsid w:val="00330DA4"/>
    <w:rsid w:val="00334FC1"/>
    <w:rsid w:val="00336015"/>
    <w:rsid w:val="003363D7"/>
    <w:rsid w:val="00340BBE"/>
    <w:rsid w:val="003462F3"/>
    <w:rsid w:val="003474DA"/>
    <w:rsid w:val="00347559"/>
    <w:rsid w:val="00354070"/>
    <w:rsid w:val="0035419F"/>
    <w:rsid w:val="003551B9"/>
    <w:rsid w:val="00355CE0"/>
    <w:rsid w:val="003607C6"/>
    <w:rsid w:val="003763F0"/>
    <w:rsid w:val="0037742F"/>
    <w:rsid w:val="003819EC"/>
    <w:rsid w:val="003823F0"/>
    <w:rsid w:val="003909CF"/>
    <w:rsid w:val="00392D3A"/>
    <w:rsid w:val="00395137"/>
    <w:rsid w:val="00395660"/>
    <w:rsid w:val="00395DED"/>
    <w:rsid w:val="003A3585"/>
    <w:rsid w:val="003A50FF"/>
    <w:rsid w:val="003B0FB9"/>
    <w:rsid w:val="003B1851"/>
    <w:rsid w:val="003B3637"/>
    <w:rsid w:val="003B3B6E"/>
    <w:rsid w:val="003B7AD4"/>
    <w:rsid w:val="003C3E28"/>
    <w:rsid w:val="003D1AA9"/>
    <w:rsid w:val="003D1E97"/>
    <w:rsid w:val="003D364D"/>
    <w:rsid w:val="003D5949"/>
    <w:rsid w:val="003D74EA"/>
    <w:rsid w:val="003E1F35"/>
    <w:rsid w:val="003E264F"/>
    <w:rsid w:val="003E6A4D"/>
    <w:rsid w:val="004030F1"/>
    <w:rsid w:val="00403A28"/>
    <w:rsid w:val="0040619B"/>
    <w:rsid w:val="0040755F"/>
    <w:rsid w:val="00410F95"/>
    <w:rsid w:val="00414789"/>
    <w:rsid w:val="00424EBB"/>
    <w:rsid w:val="004254A3"/>
    <w:rsid w:val="004302C8"/>
    <w:rsid w:val="004366BE"/>
    <w:rsid w:val="00436C69"/>
    <w:rsid w:val="00443882"/>
    <w:rsid w:val="00443AE9"/>
    <w:rsid w:val="00443E64"/>
    <w:rsid w:val="00444E55"/>
    <w:rsid w:val="00453261"/>
    <w:rsid w:val="004557BA"/>
    <w:rsid w:val="0046261A"/>
    <w:rsid w:val="004677FC"/>
    <w:rsid w:val="00471641"/>
    <w:rsid w:val="00472DAD"/>
    <w:rsid w:val="004746D4"/>
    <w:rsid w:val="004748A1"/>
    <w:rsid w:val="0048033F"/>
    <w:rsid w:val="00481B08"/>
    <w:rsid w:val="00482F68"/>
    <w:rsid w:val="00494632"/>
    <w:rsid w:val="004947C9"/>
    <w:rsid w:val="004B38AF"/>
    <w:rsid w:val="004B3B4E"/>
    <w:rsid w:val="004B401D"/>
    <w:rsid w:val="004B4A9D"/>
    <w:rsid w:val="004C0F68"/>
    <w:rsid w:val="004C1E36"/>
    <w:rsid w:val="004C2F6D"/>
    <w:rsid w:val="004C424E"/>
    <w:rsid w:val="004C4D4C"/>
    <w:rsid w:val="004C5056"/>
    <w:rsid w:val="004D0EB5"/>
    <w:rsid w:val="004D1092"/>
    <w:rsid w:val="004D4909"/>
    <w:rsid w:val="004E1AED"/>
    <w:rsid w:val="004E2E31"/>
    <w:rsid w:val="004E6662"/>
    <w:rsid w:val="00501269"/>
    <w:rsid w:val="00503760"/>
    <w:rsid w:val="00506B9B"/>
    <w:rsid w:val="00507426"/>
    <w:rsid w:val="00512E88"/>
    <w:rsid w:val="00514A2A"/>
    <w:rsid w:val="00515E5D"/>
    <w:rsid w:val="00517F74"/>
    <w:rsid w:val="00520060"/>
    <w:rsid w:val="00533512"/>
    <w:rsid w:val="00544F42"/>
    <w:rsid w:val="00545323"/>
    <w:rsid w:val="00545450"/>
    <w:rsid w:val="00553903"/>
    <w:rsid w:val="00553AA4"/>
    <w:rsid w:val="00554609"/>
    <w:rsid w:val="005604A8"/>
    <w:rsid w:val="00561AEB"/>
    <w:rsid w:val="005651B6"/>
    <w:rsid w:val="00566557"/>
    <w:rsid w:val="005676A9"/>
    <w:rsid w:val="00567B12"/>
    <w:rsid w:val="00571EF4"/>
    <w:rsid w:val="005721F6"/>
    <w:rsid w:val="005735E7"/>
    <w:rsid w:val="00575E3E"/>
    <w:rsid w:val="00583352"/>
    <w:rsid w:val="00583B72"/>
    <w:rsid w:val="00593420"/>
    <w:rsid w:val="00596FFA"/>
    <w:rsid w:val="005A01B1"/>
    <w:rsid w:val="005A3000"/>
    <w:rsid w:val="005A7D7C"/>
    <w:rsid w:val="005B5BA6"/>
    <w:rsid w:val="005B63D6"/>
    <w:rsid w:val="005B7F02"/>
    <w:rsid w:val="005C12A5"/>
    <w:rsid w:val="005C60A3"/>
    <w:rsid w:val="005D1916"/>
    <w:rsid w:val="005D4B91"/>
    <w:rsid w:val="005D79AB"/>
    <w:rsid w:val="005E3624"/>
    <w:rsid w:val="005E478F"/>
    <w:rsid w:val="005E4CB5"/>
    <w:rsid w:val="005F165F"/>
    <w:rsid w:val="005F5FB3"/>
    <w:rsid w:val="005F6FA6"/>
    <w:rsid w:val="005F7EB4"/>
    <w:rsid w:val="0060433B"/>
    <w:rsid w:val="006044F1"/>
    <w:rsid w:val="0060553C"/>
    <w:rsid w:val="00606135"/>
    <w:rsid w:val="00606DE3"/>
    <w:rsid w:val="006114D6"/>
    <w:rsid w:val="00612ABF"/>
    <w:rsid w:val="006134D9"/>
    <w:rsid w:val="00614BE5"/>
    <w:rsid w:val="00623372"/>
    <w:rsid w:val="00626A3D"/>
    <w:rsid w:val="00633023"/>
    <w:rsid w:val="00641BB0"/>
    <w:rsid w:val="006425C0"/>
    <w:rsid w:val="006444D9"/>
    <w:rsid w:val="006639DA"/>
    <w:rsid w:val="00666F71"/>
    <w:rsid w:val="00667010"/>
    <w:rsid w:val="00670169"/>
    <w:rsid w:val="00671FAC"/>
    <w:rsid w:val="00672CFB"/>
    <w:rsid w:val="00673E57"/>
    <w:rsid w:val="0067487F"/>
    <w:rsid w:val="006754A3"/>
    <w:rsid w:val="0067731F"/>
    <w:rsid w:val="006820F5"/>
    <w:rsid w:val="0068352B"/>
    <w:rsid w:val="006916B6"/>
    <w:rsid w:val="006930F7"/>
    <w:rsid w:val="00697042"/>
    <w:rsid w:val="006A024C"/>
    <w:rsid w:val="006A231C"/>
    <w:rsid w:val="006A2C46"/>
    <w:rsid w:val="006A4895"/>
    <w:rsid w:val="006A5B50"/>
    <w:rsid w:val="006A6114"/>
    <w:rsid w:val="006B28E3"/>
    <w:rsid w:val="006B30A2"/>
    <w:rsid w:val="006B5413"/>
    <w:rsid w:val="006C0A0E"/>
    <w:rsid w:val="006C1382"/>
    <w:rsid w:val="006C28C3"/>
    <w:rsid w:val="006C5682"/>
    <w:rsid w:val="006C5922"/>
    <w:rsid w:val="006D1AAC"/>
    <w:rsid w:val="006D1B36"/>
    <w:rsid w:val="006D36CA"/>
    <w:rsid w:val="006D41B0"/>
    <w:rsid w:val="006E7C7C"/>
    <w:rsid w:val="006F02C9"/>
    <w:rsid w:val="006F7678"/>
    <w:rsid w:val="00700A6A"/>
    <w:rsid w:val="00702B8B"/>
    <w:rsid w:val="007038D0"/>
    <w:rsid w:val="00706439"/>
    <w:rsid w:val="007077A2"/>
    <w:rsid w:val="007139F5"/>
    <w:rsid w:val="00715139"/>
    <w:rsid w:val="0072125E"/>
    <w:rsid w:val="0072176B"/>
    <w:rsid w:val="00722B15"/>
    <w:rsid w:val="007251EE"/>
    <w:rsid w:val="0072548E"/>
    <w:rsid w:val="00734ED6"/>
    <w:rsid w:val="00735D08"/>
    <w:rsid w:val="00743E76"/>
    <w:rsid w:val="00750B1F"/>
    <w:rsid w:val="00750B39"/>
    <w:rsid w:val="00750EEC"/>
    <w:rsid w:val="00752CB3"/>
    <w:rsid w:val="007568DF"/>
    <w:rsid w:val="00756CCC"/>
    <w:rsid w:val="00763F4A"/>
    <w:rsid w:val="00771AF3"/>
    <w:rsid w:val="0077218B"/>
    <w:rsid w:val="0077763C"/>
    <w:rsid w:val="00780835"/>
    <w:rsid w:val="0078272F"/>
    <w:rsid w:val="00783376"/>
    <w:rsid w:val="00784158"/>
    <w:rsid w:val="00784320"/>
    <w:rsid w:val="00787BFF"/>
    <w:rsid w:val="007921AA"/>
    <w:rsid w:val="00794CDD"/>
    <w:rsid w:val="007A07FA"/>
    <w:rsid w:val="007A2419"/>
    <w:rsid w:val="007A2F48"/>
    <w:rsid w:val="007A3FD9"/>
    <w:rsid w:val="007A3FE9"/>
    <w:rsid w:val="007A7E9D"/>
    <w:rsid w:val="007B2F38"/>
    <w:rsid w:val="007B44EC"/>
    <w:rsid w:val="007B552B"/>
    <w:rsid w:val="007C3357"/>
    <w:rsid w:val="007D0347"/>
    <w:rsid w:val="007D081B"/>
    <w:rsid w:val="007D2D91"/>
    <w:rsid w:val="007D6419"/>
    <w:rsid w:val="007D64B6"/>
    <w:rsid w:val="007E29F7"/>
    <w:rsid w:val="007E3CC7"/>
    <w:rsid w:val="007E5085"/>
    <w:rsid w:val="007E5CC3"/>
    <w:rsid w:val="007E7476"/>
    <w:rsid w:val="007E7FCE"/>
    <w:rsid w:val="007F467D"/>
    <w:rsid w:val="008028F2"/>
    <w:rsid w:val="00806FAA"/>
    <w:rsid w:val="00810E84"/>
    <w:rsid w:val="00813084"/>
    <w:rsid w:val="008162DD"/>
    <w:rsid w:val="00817A59"/>
    <w:rsid w:val="00822CD3"/>
    <w:rsid w:val="00823070"/>
    <w:rsid w:val="008242BB"/>
    <w:rsid w:val="00826654"/>
    <w:rsid w:val="00832C11"/>
    <w:rsid w:val="00832DFA"/>
    <w:rsid w:val="00833C77"/>
    <w:rsid w:val="00834B4D"/>
    <w:rsid w:val="00836EF5"/>
    <w:rsid w:val="008400F0"/>
    <w:rsid w:val="00842F80"/>
    <w:rsid w:val="00844E0B"/>
    <w:rsid w:val="008461B4"/>
    <w:rsid w:val="008461B7"/>
    <w:rsid w:val="00860A25"/>
    <w:rsid w:val="00862B1F"/>
    <w:rsid w:val="00867624"/>
    <w:rsid w:val="0087489C"/>
    <w:rsid w:val="00874976"/>
    <w:rsid w:val="0088060F"/>
    <w:rsid w:val="00885A2A"/>
    <w:rsid w:val="00886A51"/>
    <w:rsid w:val="00886E1A"/>
    <w:rsid w:val="00893F6B"/>
    <w:rsid w:val="0089666D"/>
    <w:rsid w:val="008A1707"/>
    <w:rsid w:val="008A1924"/>
    <w:rsid w:val="008A2877"/>
    <w:rsid w:val="008A4FC6"/>
    <w:rsid w:val="008A7C4E"/>
    <w:rsid w:val="008A7EB4"/>
    <w:rsid w:val="008B218F"/>
    <w:rsid w:val="008B29AB"/>
    <w:rsid w:val="008C47C6"/>
    <w:rsid w:val="008D1F2E"/>
    <w:rsid w:val="008E2CCA"/>
    <w:rsid w:val="008E354B"/>
    <w:rsid w:val="008E57CC"/>
    <w:rsid w:val="008E5DA5"/>
    <w:rsid w:val="008F46C9"/>
    <w:rsid w:val="008F6EBA"/>
    <w:rsid w:val="008F720B"/>
    <w:rsid w:val="00927F39"/>
    <w:rsid w:val="00927FC8"/>
    <w:rsid w:val="009328A4"/>
    <w:rsid w:val="00933194"/>
    <w:rsid w:val="00937E68"/>
    <w:rsid w:val="009417E3"/>
    <w:rsid w:val="009442FE"/>
    <w:rsid w:val="0094706F"/>
    <w:rsid w:val="009505C1"/>
    <w:rsid w:val="009507C7"/>
    <w:rsid w:val="00951032"/>
    <w:rsid w:val="00951EFA"/>
    <w:rsid w:val="009522E0"/>
    <w:rsid w:val="009554AF"/>
    <w:rsid w:val="00956340"/>
    <w:rsid w:val="00956D27"/>
    <w:rsid w:val="009607B5"/>
    <w:rsid w:val="00964C18"/>
    <w:rsid w:val="00966FB5"/>
    <w:rsid w:val="0096785B"/>
    <w:rsid w:val="00976396"/>
    <w:rsid w:val="00984AB8"/>
    <w:rsid w:val="00987D8F"/>
    <w:rsid w:val="00992D26"/>
    <w:rsid w:val="009A3255"/>
    <w:rsid w:val="009B30FC"/>
    <w:rsid w:val="009B7A1C"/>
    <w:rsid w:val="009C14E6"/>
    <w:rsid w:val="009C4661"/>
    <w:rsid w:val="009C4E45"/>
    <w:rsid w:val="009C5090"/>
    <w:rsid w:val="009E0136"/>
    <w:rsid w:val="009E24F7"/>
    <w:rsid w:val="009E614E"/>
    <w:rsid w:val="009F2A0A"/>
    <w:rsid w:val="00A0275A"/>
    <w:rsid w:val="00A059D6"/>
    <w:rsid w:val="00A0626B"/>
    <w:rsid w:val="00A07598"/>
    <w:rsid w:val="00A07767"/>
    <w:rsid w:val="00A1310C"/>
    <w:rsid w:val="00A176FA"/>
    <w:rsid w:val="00A22EAF"/>
    <w:rsid w:val="00A30830"/>
    <w:rsid w:val="00A37097"/>
    <w:rsid w:val="00A40AD3"/>
    <w:rsid w:val="00A426D5"/>
    <w:rsid w:val="00A43D92"/>
    <w:rsid w:val="00A44618"/>
    <w:rsid w:val="00A51141"/>
    <w:rsid w:val="00A524BA"/>
    <w:rsid w:val="00A529B3"/>
    <w:rsid w:val="00A55F58"/>
    <w:rsid w:val="00A56029"/>
    <w:rsid w:val="00A6029C"/>
    <w:rsid w:val="00A607C0"/>
    <w:rsid w:val="00A70C47"/>
    <w:rsid w:val="00A74B1B"/>
    <w:rsid w:val="00A811FA"/>
    <w:rsid w:val="00A82113"/>
    <w:rsid w:val="00A83286"/>
    <w:rsid w:val="00A8358B"/>
    <w:rsid w:val="00A8506D"/>
    <w:rsid w:val="00A85CF3"/>
    <w:rsid w:val="00A91E21"/>
    <w:rsid w:val="00A956BC"/>
    <w:rsid w:val="00AA0A4C"/>
    <w:rsid w:val="00AA0B8F"/>
    <w:rsid w:val="00AA1C8C"/>
    <w:rsid w:val="00AA69A9"/>
    <w:rsid w:val="00AA7602"/>
    <w:rsid w:val="00AB6A4D"/>
    <w:rsid w:val="00AC54BB"/>
    <w:rsid w:val="00AC61D9"/>
    <w:rsid w:val="00AC6A7C"/>
    <w:rsid w:val="00AD0501"/>
    <w:rsid w:val="00AD06BA"/>
    <w:rsid w:val="00AD4163"/>
    <w:rsid w:val="00AD618D"/>
    <w:rsid w:val="00AE1835"/>
    <w:rsid w:val="00AE6F0A"/>
    <w:rsid w:val="00AE7286"/>
    <w:rsid w:val="00AF03FB"/>
    <w:rsid w:val="00AF27F0"/>
    <w:rsid w:val="00AF5907"/>
    <w:rsid w:val="00AF7800"/>
    <w:rsid w:val="00B05113"/>
    <w:rsid w:val="00B05D2B"/>
    <w:rsid w:val="00B12C2F"/>
    <w:rsid w:val="00B155CA"/>
    <w:rsid w:val="00B216A9"/>
    <w:rsid w:val="00B23148"/>
    <w:rsid w:val="00B23540"/>
    <w:rsid w:val="00B2588E"/>
    <w:rsid w:val="00B26002"/>
    <w:rsid w:val="00B26DE3"/>
    <w:rsid w:val="00B2719A"/>
    <w:rsid w:val="00B31175"/>
    <w:rsid w:val="00B32D46"/>
    <w:rsid w:val="00B348E2"/>
    <w:rsid w:val="00B40E89"/>
    <w:rsid w:val="00B416DF"/>
    <w:rsid w:val="00B473AE"/>
    <w:rsid w:val="00B4777A"/>
    <w:rsid w:val="00B52D49"/>
    <w:rsid w:val="00B54D4D"/>
    <w:rsid w:val="00B61686"/>
    <w:rsid w:val="00B63D68"/>
    <w:rsid w:val="00B63E02"/>
    <w:rsid w:val="00B76EF8"/>
    <w:rsid w:val="00B80382"/>
    <w:rsid w:val="00B87076"/>
    <w:rsid w:val="00B900E1"/>
    <w:rsid w:val="00B90300"/>
    <w:rsid w:val="00BA3CFB"/>
    <w:rsid w:val="00BB1EE9"/>
    <w:rsid w:val="00BB283D"/>
    <w:rsid w:val="00BB46E4"/>
    <w:rsid w:val="00BB50D8"/>
    <w:rsid w:val="00BB7C94"/>
    <w:rsid w:val="00BC38F2"/>
    <w:rsid w:val="00BC5D3B"/>
    <w:rsid w:val="00BD1C19"/>
    <w:rsid w:val="00BE2BA5"/>
    <w:rsid w:val="00BE6599"/>
    <w:rsid w:val="00BF058B"/>
    <w:rsid w:val="00BF4CCC"/>
    <w:rsid w:val="00C0223C"/>
    <w:rsid w:val="00C06ADA"/>
    <w:rsid w:val="00C110E9"/>
    <w:rsid w:val="00C119E8"/>
    <w:rsid w:val="00C11B8E"/>
    <w:rsid w:val="00C11D96"/>
    <w:rsid w:val="00C12352"/>
    <w:rsid w:val="00C14D18"/>
    <w:rsid w:val="00C168F1"/>
    <w:rsid w:val="00C219BA"/>
    <w:rsid w:val="00C226D3"/>
    <w:rsid w:val="00C26513"/>
    <w:rsid w:val="00C26C45"/>
    <w:rsid w:val="00C27791"/>
    <w:rsid w:val="00C27C89"/>
    <w:rsid w:val="00C302CB"/>
    <w:rsid w:val="00C30617"/>
    <w:rsid w:val="00C30D21"/>
    <w:rsid w:val="00C33C31"/>
    <w:rsid w:val="00C37E28"/>
    <w:rsid w:val="00C43CA5"/>
    <w:rsid w:val="00C44578"/>
    <w:rsid w:val="00C448DC"/>
    <w:rsid w:val="00C4641C"/>
    <w:rsid w:val="00C50529"/>
    <w:rsid w:val="00C51F43"/>
    <w:rsid w:val="00C53013"/>
    <w:rsid w:val="00C53E74"/>
    <w:rsid w:val="00C644FE"/>
    <w:rsid w:val="00C66090"/>
    <w:rsid w:val="00C664F8"/>
    <w:rsid w:val="00C6663D"/>
    <w:rsid w:val="00C74348"/>
    <w:rsid w:val="00C74FFB"/>
    <w:rsid w:val="00C77532"/>
    <w:rsid w:val="00C802D1"/>
    <w:rsid w:val="00C81EC7"/>
    <w:rsid w:val="00C845F2"/>
    <w:rsid w:val="00C865C5"/>
    <w:rsid w:val="00C86788"/>
    <w:rsid w:val="00C87B59"/>
    <w:rsid w:val="00C90428"/>
    <w:rsid w:val="00C910EC"/>
    <w:rsid w:val="00C91B93"/>
    <w:rsid w:val="00C92666"/>
    <w:rsid w:val="00C97087"/>
    <w:rsid w:val="00C97383"/>
    <w:rsid w:val="00CA0640"/>
    <w:rsid w:val="00CA0F41"/>
    <w:rsid w:val="00CA4412"/>
    <w:rsid w:val="00CA4BB4"/>
    <w:rsid w:val="00CA712F"/>
    <w:rsid w:val="00CB08F3"/>
    <w:rsid w:val="00CB2E87"/>
    <w:rsid w:val="00CB4AD1"/>
    <w:rsid w:val="00CC5282"/>
    <w:rsid w:val="00CC6A57"/>
    <w:rsid w:val="00CC6B10"/>
    <w:rsid w:val="00CD296A"/>
    <w:rsid w:val="00CE0F08"/>
    <w:rsid w:val="00CE5487"/>
    <w:rsid w:val="00CF1FA6"/>
    <w:rsid w:val="00CF5EA4"/>
    <w:rsid w:val="00CF6151"/>
    <w:rsid w:val="00CF65D3"/>
    <w:rsid w:val="00CF7463"/>
    <w:rsid w:val="00D043A2"/>
    <w:rsid w:val="00D0595A"/>
    <w:rsid w:val="00D1028D"/>
    <w:rsid w:val="00D1087D"/>
    <w:rsid w:val="00D12BC3"/>
    <w:rsid w:val="00D13329"/>
    <w:rsid w:val="00D20B93"/>
    <w:rsid w:val="00D276F1"/>
    <w:rsid w:val="00D27ECE"/>
    <w:rsid w:val="00D359EF"/>
    <w:rsid w:val="00D40DE3"/>
    <w:rsid w:val="00D4195B"/>
    <w:rsid w:val="00D43580"/>
    <w:rsid w:val="00D43D48"/>
    <w:rsid w:val="00D47340"/>
    <w:rsid w:val="00D47416"/>
    <w:rsid w:val="00D47A97"/>
    <w:rsid w:val="00D51342"/>
    <w:rsid w:val="00D5586B"/>
    <w:rsid w:val="00D630A5"/>
    <w:rsid w:val="00D6316F"/>
    <w:rsid w:val="00D65B32"/>
    <w:rsid w:val="00D6691B"/>
    <w:rsid w:val="00D676C8"/>
    <w:rsid w:val="00D6784D"/>
    <w:rsid w:val="00D73A36"/>
    <w:rsid w:val="00D7429F"/>
    <w:rsid w:val="00D77660"/>
    <w:rsid w:val="00D83260"/>
    <w:rsid w:val="00D9261A"/>
    <w:rsid w:val="00D943F1"/>
    <w:rsid w:val="00DA2B6B"/>
    <w:rsid w:val="00DA70E5"/>
    <w:rsid w:val="00DB1DBB"/>
    <w:rsid w:val="00DB5A8B"/>
    <w:rsid w:val="00DC57ED"/>
    <w:rsid w:val="00DD0E6B"/>
    <w:rsid w:val="00DD14EE"/>
    <w:rsid w:val="00DD61C7"/>
    <w:rsid w:val="00DD620F"/>
    <w:rsid w:val="00DD77A1"/>
    <w:rsid w:val="00DE1570"/>
    <w:rsid w:val="00DE7CA4"/>
    <w:rsid w:val="00DF25AB"/>
    <w:rsid w:val="00DF3D57"/>
    <w:rsid w:val="00DF6FA4"/>
    <w:rsid w:val="00E11286"/>
    <w:rsid w:val="00E145C0"/>
    <w:rsid w:val="00E22E02"/>
    <w:rsid w:val="00E274B6"/>
    <w:rsid w:val="00E315AB"/>
    <w:rsid w:val="00E34DCE"/>
    <w:rsid w:val="00E366B3"/>
    <w:rsid w:val="00E42F1E"/>
    <w:rsid w:val="00E433C5"/>
    <w:rsid w:val="00E45AA5"/>
    <w:rsid w:val="00E533B4"/>
    <w:rsid w:val="00E53E91"/>
    <w:rsid w:val="00E567F2"/>
    <w:rsid w:val="00E56B0C"/>
    <w:rsid w:val="00E576B4"/>
    <w:rsid w:val="00E6110E"/>
    <w:rsid w:val="00E616D3"/>
    <w:rsid w:val="00E707B9"/>
    <w:rsid w:val="00E77EC6"/>
    <w:rsid w:val="00E811E3"/>
    <w:rsid w:val="00E8307D"/>
    <w:rsid w:val="00E8499F"/>
    <w:rsid w:val="00E86218"/>
    <w:rsid w:val="00E8632C"/>
    <w:rsid w:val="00E91679"/>
    <w:rsid w:val="00E916A3"/>
    <w:rsid w:val="00E9647A"/>
    <w:rsid w:val="00EA13B0"/>
    <w:rsid w:val="00EA2288"/>
    <w:rsid w:val="00EA5684"/>
    <w:rsid w:val="00EA6F69"/>
    <w:rsid w:val="00EA7EB4"/>
    <w:rsid w:val="00EB4A6F"/>
    <w:rsid w:val="00EB6150"/>
    <w:rsid w:val="00EB7E2A"/>
    <w:rsid w:val="00EC0E53"/>
    <w:rsid w:val="00EC1603"/>
    <w:rsid w:val="00EC26F5"/>
    <w:rsid w:val="00EC2F60"/>
    <w:rsid w:val="00ED0E13"/>
    <w:rsid w:val="00ED1D87"/>
    <w:rsid w:val="00ED1E57"/>
    <w:rsid w:val="00EE00C4"/>
    <w:rsid w:val="00EE12D0"/>
    <w:rsid w:val="00EF70A1"/>
    <w:rsid w:val="00EF7C4D"/>
    <w:rsid w:val="00F017B7"/>
    <w:rsid w:val="00F01B77"/>
    <w:rsid w:val="00F07B1C"/>
    <w:rsid w:val="00F14C2B"/>
    <w:rsid w:val="00F15AC6"/>
    <w:rsid w:val="00F175E9"/>
    <w:rsid w:val="00F42024"/>
    <w:rsid w:val="00F44C7C"/>
    <w:rsid w:val="00F46095"/>
    <w:rsid w:val="00F47D65"/>
    <w:rsid w:val="00F50759"/>
    <w:rsid w:val="00F55FBC"/>
    <w:rsid w:val="00F60330"/>
    <w:rsid w:val="00F65242"/>
    <w:rsid w:val="00F7652F"/>
    <w:rsid w:val="00F81212"/>
    <w:rsid w:val="00F93C92"/>
    <w:rsid w:val="00F94C36"/>
    <w:rsid w:val="00FA124F"/>
    <w:rsid w:val="00FA24BF"/>
    <w:rsid w:val="00FA5D0B"/>
    <w:rsid w:val="00FB0A91"/>
    <w:rsid w:val="00FB28FB"/>
    <w:rsid w:val="00FB2A53"/>
    <w:rsid w:val="00FB4D19"/>
    <w:rsid w:val="00FB7B75"/>
    <w:rsid w:val="00FB7FD7"/>
    <w:rsid w:val="00FC25CB"/>
    <w:rsid w:val="00FD0B6B"/>
    <w:rsid w:val="00FD62B9"/>
    <w:rsid w:val="00FE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FC010"/>
  <w15:docId w15:val="{DAAE31D3-60D7-481F-9806-F4EAC94A0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63E02"/>
  </w:style>
  <w:style w:type="paragraph" w:styleId="Heading1">
    <w:name w:val="heading 1"/>
    <w:basedOn w:val="Normal"/>
    <w:next w:val="Normal"/>
    <w:link w:val="Heading1Char"/>
    <w:uiPriority w:val="9"/>
    <w:qFormat/>
    <w:rsid w:val="00D359EF"/>
    <w:pPr>
      <w:numPr>
        <w:numId w:val="2"/>
      </w:numPr>
      <w:spacing w:after="0"/>
      <w:outlineLvl w:val="0"/>
    </w:pPr>
    <w:rPr>
      <w:rFonts w:asciiTheme="majorHAnsi" w:eastAsiaTheme="majorEastAsia" w:hAnsiTheme="majorHAnsi" w:cstheme="majorBidi"/>
      <w:b/>
      <w:color w:val="0070C0"/>
      <w:spacing w:val="15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9EF"/>
    <w:pPr>
      <w:numPr>
        <w:ilvl w:val="1"/>
        <w:numId w:val="2"/>
      </w:numPr>
      <w:spacing w:after="0"/>
      <w:outlineLvl w:val="1"/>
    </w:pPr>
    <w:rPr>
      <w:rFonts w:asciiTheme="majorHAnsi" w:eastAsiaTheme="majorEastAsia" w:hAnsiTheme="majorHAnsi" w:cstheme="majorBidi"/>
      <w:b/>
      <w:color w:val="0070C0"/>
      <w:spacing w:val="15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59EF"/>
    <w:pPr>
      <w:numPr>
        <w:ilvl w:val="2"/>
        <w:numId w:val="2"/>
      </w:numPr>
      <w:spacing w:before="300" w:after="0"/>
      <w:outlineLvl w:val="2"/>
    </w:pPr>
    <w:rPr>
      <w:rFonts w:asciiTheme="majorHAnsi" w:eastAsiaTheme="majorEastAsia" w:hAnsiTheme="majorHAnsi" w:cstheme="majorBidi"/>
      <w:color w:val="4F81BD" w:themeColor="accent1"/>
      <w:spacing w:val="15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59EF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color w:val="17365D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359EF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359EF"/>
    <w:pPr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color w:val="17365D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7A97"/>
    <w:pPr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7A97"/>
    <w:pPr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7A97"/>
    <w:pPr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9EF"/>
    <w:rPr>
      <w:rFonts w:asciiTheme="majorHAnsi" w:eastAsiaTheme="majorEastAsia" w:hAnsiTheme="majorHAnsi" w:cstheme="majorBidi"/>
      <w:b/>
      <w:color w:val="0070C0"/>
      <w:spacing w:val="15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359EF"/>
    <w:rPr>
      <w:rFonts w:asciiTheme="majorHAnsi" w:eastAsiaTheme="majorEastAsia" w:hAnsiTheme="majorHAnsi" w:cstheme="majorBidi"/>
      <w:b/>
      <w:color w:val="0070C0"/>
      <w:spacing w:val="15"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9EF"/>
    <w:rPr>
      <w:rFonts w:asciiTheme="majorHAnsi" w:eastAsiaTheme="majorEastAsia" w:hAnsiTheme="majorHAnsi" w:cstheme="majorBidi"/>
      <w:color w:val="4F81BD" w:themeColor="accent1"/>
      <w:spacing w:val="15"/>
      <w:sz w:val="24"/>
    </w:rPr>
  </w:style>
  <w:style w:type="table" w:styleId="TableGrid">
    <w:name w:val="Table Grid"/>
    <w:basedOn w:val="TableNormal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17365D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17365D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191919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191919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244061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244061" w:themeColor="accent1" w:themeShade="80"/>
        <w:bottom w:val="single" w:sz="4" w:space="10" w:color="244061" w:themeColor="accent1" w:themeShade="80"/>
      </w:pBdr>
      <w:spacing w:before="360" w:after="360"/>
      <w:ind w:left="864" w:right="864"/>
      <w:jc w:val="center"/>
    </w:pPr>
    <w:rPr>
      <w:i/>
      <w:iCs/>
      <w:color w:val="244061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244061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244061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sid w:val="00D359EF"/>
    <w:rPr>
      <w:rFonts w:asciiTheme="majorHAnsi" w:eastAsiaTheme="majorEastAsia" w:hAnsiTheme="majorHAnsi" w:cstheme="majorBidi"/>
      <w:color w:val="17365D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359EF"/>
    <w:rPr>
      <w:rFonts w:asciiTheme="majorHAnsi" w:eastAsiaTheme="majorEastAsia" w:hAnsiTheme="majorHAnsi" w:cstheme="majorBidi"/>
      <w:color w:val="17365D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D359EF"/>
    <w:rPr>
      <w:rFonts w:asciiTheme="majorHAnsi" w:eastAsiaTheme="majorEastAsia" w:hAnsiTheme="majorHAnsi" w:cstheme="majorBidi"/>
      <w:color w:val="17365D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17365D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link w:val="CaptionChar"/>
    <w:unhideWhenUsed/>
    <w:qFormat/>
    <w:rsid w:val="00D47A97"/>
    <w:rPr>
      <w:b/>
      <w:bCs/>
      <w:color w:val="17365D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nhideWhenUsed/>
    <w:rsid w:val="00A1310C"/>
    <w:pPr>
      <w:pBdr>
        <w:top w:val="single" w:sz="2" w:space="10" w:color="244061" w:themeColor="accent1" w:themeShade="80" w:shadow="1"/>
        <w:left w:val="single" w:sz="2" w:space="10" w:color="244061" w:themeColor="accent1" w:themeShade="80" w:shadow="1"/>
        <w:bottom w:val="single" w:sz="2" w:space="10" w:color="244061" w:themeColor="accent1" w:themeShade="80" w:shadow="1"/>
        <w:right w:val="single" w:sz="2" w:space="10" w:color="244061" w:themeColor="accent1" w:themeShade="80" w:shadow="1"/>
      </w:pBdr>
      <w:ind w:left="1152" w:right="1152"/>
    </w:pPr>
    <w:rPr>
      <w:i/>
      <w:iCs/>
      <w:color w:val="244061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4A442A" w:themeColor="background2" w:themeShade="40"/>
    </w:rPr>
  </w:style>
  <w:style w:type="paragraph" w:styleId="Header">
    <w:name w:val="header"/>
    <w:aliases w:val="Header 1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aliases w:val="Header 1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character" w:customStyle="1" w:styleId="apple-converted-space">
    <w:name w:val="apple-converted-space"/>
    <w:basedOn w:val="DefaultParagraphFont"/>
    <w:rsid w:val="009554AF"/>
  </w:style>
  <w:style w:type="paragraph" w:styleId="ListParagraph">
    <w:name w:val="List Paragraph"/>
    <w:basedOn w:val="Normal"/>
    <w:link w:val="ListParagraphChar"/>
    <w:uiPriority w:val="34"/>
    <w:qFormat/>
    <w:rsid w:val="00860A2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33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B155CA"/>
    <w:rPr>
      <w:color w:val="0000FF" w:themeColor="hyperlink"/>
      <w:u w:val="single"/>
    </w:rPr>
  </w:style>
  <w:style w:type="character" w:styleId="PageNumber">
    <w:name w:val="page number"/>
    <w:aliases w:val="Style 133"/>
    <w:basedOn w:val="DefaultParagraphFont"/>
    <w:rsid w:val="00314B85"/>
    <w:rPr>
      <w:rFonts w:cs="Times New Roman"/>
    </w:rPr>
  </w:style>
  <w:style w:type="paragraph" w:customStyle="1" w:styleId="Header1">
    <w:name w:val="Header1"/>
    <w:uiPriority w:val="99"/>
    <w:qFormat/>
    <w:rsid w:val="00314B85"/>
    <w:pPr>
      <w:tabs>
        <w:tab w:val="right" w:pos="9360"/>
      </w:tabs>
      <w:spacing w:before="200" w:line="276" w:lineRule="auto"/>
    </w:pPr>
    <w:rPr>
      <w:rFonts w:ascii="Calibri" w:hAnsi="Calibri"/>
      <w:sz w:val="18"/>
      <w:szCs w:val="18"/>
      <w:lang w:eastAsia="en-US"/>
    </w:rPr>
  </w:style>
  <w:style w:type="paragraph" w:customStyle="1" w:styleId="BAHOfficeAddressBAH">
    <w:name w:val="BAH Office Address BAH"/>
    <w:rsid w:val="00314B85"/>
    <w:pPr>
      <w:spacing w:before="200" w:line="276" w:lineRule="auto"/>
    </w:pPr>
    <w:rPr>
      <w:rFonts w:ascii="Arial Narrow" w:hAnsi="Arial Narrow" w:cs="Arial"/>
      <w:color w:val="FFFFFF"/>
      <w:sz w:val="16"/>
      <w:szCs w:val="20"/>
      <w:lang w:eastAsia="en-US"/>
    </w:rPr>
  </w:style>
  <w:style w:type="paragraph" w:customStyle="1" w:styleId="BAHOfficeAddressLastBAH">
    <w:name w:val="BAH Office Address Last BAH"/>
    <w:next w:val="BAHURLBAH"/>
    <w:rsid w:val="00314B85"/>
    <w:pPr>
      <w:spacing w:before="200" w:after="120" w:line="276" w:lineRule="auto"/>
    </w:pPr>
    <w:rPr>
      <w:rFonts w:ascii="Arial Narrow" w:hAnsi="Arial Narrow"/>
      <w:color w:val="FFFFFF"/>
      <w:sz w:val="16"/>
      <w:szCs w:val="20"/>
      <w:lang w:eastAsia="en-US"/>
    </w:rPr>
  </w:style>
  <w:style w:type="paragraph" w:customStyle="1" w:styleId="BAHURLBAH">
    <w:name w:val="BAH URL BAH"/>
    <w:next w:val="BAHOfficeAddressBAH"/>
    <w:rsid w:val="00314B85"/>
    <w:pPr>
      <w:spacing w:before="200" w:line="276" w:lineRule="auto"/>
    </w:pPr>
    <w:rPr>
      <w:rFonts w:ascii="Arial Narrow" w:hAnsi="Arial Narrow"/>
      <w:b/>
      <w:bCs/>
      <w:color w:val="FFFFFF"/>
      <w:sz w:val="16"/>
      <w:szCs w:val="20"/>
      <w:lang w:eastAsia="en-US"/>
    </w:rPr>
  </w:style>
  <w:style w:type="table" w:styleId="MediumGrid3-Accent1">
    <w:name w:val="Medium Grid 3 Accent 1"/>
    <w:basedOn w:val="TableNormal"/>
    <w:uiPriority w:val="69"/>
    <w:rsid w:val="00314B85"/>
    <w:pPr>
      <w:spacing w:before="200" w:line="276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customStyle="1" w:styleId="NormalArial11">
    <w:name w:val="Normal Arial 11"/>
    <w:basedOn w:val="Normal"/>
    <w:link w:val="NormalArial11Char"/>
    <w:qFormat/>
    <w:rsid w:val="00314B85"/>
    <w:pPr>
      <w:spacing w:before="200" w:line="276" w:lineRule="auto"/>
      <w:jc w:val="both"/>
    </w:pPr>
    <w:rPr>
      <w:rFonts w:ascii="Arial" w:hAnsi="Arial" w:cs="Arial"/>
      <w:lang w:eastAsia="en-US"/>
    </w:rPr>
  </w:style>
  <w:style w:type="character" w:customStyle="1" w:styleId="NormalArial11Char">
    <w:name w:val="Normal Arial 11 Char"/>
    <w:basedOn w:val="DefaultParagraphFont"/>
    <w:link w:val="NormalArial11"/>
    <w:rsid w:val="00314B85"/>
    <w:rPr>
      <w:rFonts w:ascii="Arial" w:hAnsi="Arial" w:cs="Arial"/>
      <w:lang w:eastAsia="en-US"/>
    </w:rPr>
  </w:style>
  <w:style w:type="numbering" w:customStyle="1" w:styleId="BAHHeadings">
    <w:name w:val="BAH Headings"/>
    <w:uiPriority w:val="99"/>
    <w:rsid w:val="00314B85"/>
    <w:pPr>
      <w:numPr>
        <w:numId w:val="1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CE54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5487"/>
    <w:pPr>
      <w:spacing w:after="100"/>
      <w:ind w:left="220"/>
    </w:pPr>
  </w:style>
  <w:style w:type="paragraph" w:customStyle="1" w:styleId="xnormalarial11">
    <w:name w:val="x_normalarial11"/>
    <w:basedOn w:val="Normal"/>
    <w:rsid w:val="00AC5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F42024"/>
    <w:rPr>
      <w:b/>
      <w:bCs/>
    </w:rPr>
  </w:style>
  <w:style w:type="character" w:styleId="FollowedHyperlink">
    <w:name w:val="FollowedHyperlink"/>
    <w:basedOn w:val="DefaultParagraphFont"/>
    <w:unhideWhenUsed/>
    <w:rsid w:val="006D36CA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semiHidden/>
    <w:unhideWhenUsed/>
    <w:rsid w:val="005B63D6"/>
    <w:rPr>
      <w:vertAlign w:val="superscript"/>
    </w:rPr>
  </w:style>
  <w:style w:type="paragraph" w:customStyle="1" w:styleId="Default">
    <w:name w:val="Default"/>
    <w:basedOn w:val="Normal"/>
    <w:rsid w:val="00C26C45"/>
    <w:pPr>
      <w:autoSpaceDE w:val="0"/>
      <w:autoSpaceDN w:val="0"/>
      <w:spacing w:before="0" w:line="240" w:lineRule="auto"/>
    </w:pPr>
    <w:rPr>
      <w:rFonts w:ascii="Times New Roman" w:eastAsia="Times New Roman" w:hAnsi="Times New Roman" w:cs="Times New Roman"/>
      <w:color w:val="000000"/>
      <w:szCs w:val="24"/>
      <w:lang w:eastAsia="en-US"/>
    </w:rPr>
  </w:style>
  <w:style w:type="paragraph" w:styleId="TableofFigures">
    <w:name w:val="table of figures"/>
    <w:basedOn w:val="Normal"/>
    <w:next w:val="Normal"/>
    <w:uiPriority w:val="99"/>
    <w:rsid w:val="00C26C45"/>
    <w:pPr>
      <w:tabs>
        <w:tab w:val="left" w:pos="1080"/>
        <w:tab w:val="right" w:leader="dot" w:pos="8626"/>
      </w:tabs>
      <w:spacing w:after="0" w:line="276" w:lineRule="auto"/>
    </w:pPr>
    <w:rPr>
      <w:rFonts w:ascii="Arial" w:eastAsiaTheme="minorHAnsi" w:hAnsi="Arial"/>
      <w:bCs/>
      <w:sz w:val="20"/>
      <w:lang w:eastAsia="en-US"/>
    </w:rPr>
  </w:style>
  <w:style w:type="character" w:customStyle="1" w:styleId="CaptionChar">
    <w:name w:val="Caption Char"/>
    <w:link w:val="Caption"/>
    <w:rsid w:val="00C26C45"/>
    <w:rPr>
      <w:b/>
      <w:bCs/>
      <w:color w:val="17365D" w:themeColor="text2" w:themeShade="BF"/>
      <w:szCs w:val="16"/>
    </w:rPr>
  </w:style>
  <w:style w:type="paragraph" w:customStyle="1" w:styleId="Bullet">
    <w:name w:val="Bullet"/>
    <w:basedOn w:val="Normal"/>
    <w:rsid w:val="00C26C45"/>
    <w:pPr>
      <w:numPr>
        <w:numId w:val="4"/>
      </w:numPr>
      <w:spacing w:after="120" w:line="276" w:lineRule="auto"/>
    </w:pPr>
    <w:rPr>
      <w:rFonts w:eastAsiaTheme="minorHAnsi"/>
      <w:szCs w:val="20"/>
      <w:lang w:eastAsia="en-US"/>
    </w:rPr>
  </w:style>
  <w:style w:type="character" w:customStyle="1" w:styleId="ListParagraphChar">
    <w:name w:val="List Paragraph Char"/>
    <w:link w:val="ListParagraph"/>
    <w:uiPriority w:val="34"/>
    <w:locked/>
    <w:rsid w:val="00C26C45"/>
  </w:style>
  <w:style w:type="table" w:customStyle="1" w:styleId="GridTable4-Accent11">
    <w:name w:val="Grid Table 4 - Accent 11"/>
    <w:basedOn w:val="TableNormal"/>
    <w:uiPriority w:val="49"/>
    <w:rsid w:val="00C26C45"/>
    <w:pPr>
      <w:spacing w:before="0"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C26C45"/>
    <w:pPr>
      <w:spacing w:before="0"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NewNormal">
    <w:name w:val="New Normal"/>
    <w:basedOn w:val="Normal"/>
    <w:autoRedefine/>
    <w:rsid w:val="00C26C45"/>
    <w:pPr>
      <w:spacing w:after="120" w:line="276" w:lineRule="auto"/>
    </w:pPr>
    <w:rPr>
      <w:rFonts w:eastAsiaTheme="minorHAnsi"/>
      <w:lang w:eastAsia="en-US"/>
    </w:rPr>
  </w:style>
  <w:style w:type="paragraph" w:styleId="NoSpacing">
    <w:name w:val="No Spacing"/>
    <w:uiPriority w:val="1"/>
    <w:qFormat/>
    <w:rsid w:val="00C26C45"/>
    <w:pPr>
      <w:spacing w:before="0" w:after="0" w:line="240" w:lineRule="auto"/>
    </w:pPr>
    <w:rPr>
      <w:rFonts w:eastAsiaTheme="minorHAnsi"/>
      <w:lang w:eastAsia="en-US"/>
    </w:rPr>
  </w:style>
  <w:style w:type="character" w:customStyle="1" w:styleId="expand-control-icon">
    <w:name w:val="expand-control-icon"/>
    <w:basedOn w:val="DefaultParagraphFont"/>
    <w:rsid w:val="00C26C45"/>
  </w:style>
  <w:style w:type="character" w:customStyle="1" w:styleId="expand-control-text">
    <w:name w:val="expand-control-text"/>
    <w:basedOn w:val="DefaultParagraphFont"/>
    <w:rsid w:val="00C26C45"/>
  </w:style>
  <w:style w:type="paragraph" w:customStyle="1" w:styleId="harveyball">
    <w:name w:val="harvey ball"/>
    <w:basedOn w:val="Normal"/>
    <w:rsid w:val="00C26C45"/>
    <w:pPr>
      <w:spacing w:before="20" w:after="20" w:line="276" w:lineRule="auto"/>
      <w:jc w:val="center"/>
    </w:pPr>
    <w:rPr>
      <w:rFonts w:ascii="Harvey Balls" w:eastAsiaTheme="minorHAnsi" w:hAnsi="Harvey Balls"/>
      <w:lang w:eastAsia="en-US"/>
    </w:rPr>
  </w:style>
  <w:style w:type="paragraph" w:customStyle="1" w:styleId="AppendixAHeading">
    <w:name w:val="Appendix A Heading"/>
    <w:basedOn w:val="Heading1"/>
    <w:next w:val="Normal"/>
    <w:rsid w:val="00C26C45"/>
    <w:pPr>
      <w:keepNext/>
      <w:keepLines/>
      <w:numPr>
        <w:numId w:val="8"/>
      </w:numPr>
      <w:tabs>
        <w:tab w:val="clear" w:pos="2160"/>
      </w:tabs>
      <w:spacing w:before="240" w:line="276" w:lineRule="auto"/>
      <w:ind w:left="2880" w:hanging="2880"/>
    </w:pPr>
    <w:rPr>
      <w:b w:val="0"/>
      <w:caps/>
      <w:color w:val="365F91" w:themeColor="accent1" w:themeShade="BF"/>
      <w:spacing w:val="0"/>
      <w:szCs w:val="32"/>
      <w:lang w:eastAsia="en-US"/>
    </w:rPr>
  </w:style>
  <w:style w:type="paragraph" w:customStyle="1" w:styleId="DocDate">
    <w:name w:val="DocDate"/>
    <w:basedOn w:val="Normal"/>
    <w:rsid w:val="00C26C45"/>
    <w:pPr>
      <w:spacing w:after="120" w:line="276" w:lineRule="auto"/>
      <w:jc w:val="center"/>
    </w:pPr>
    <w:rPr>
      <w:rFonts w:eastAsiaTheme="minorHAnsi"/>
      <w:sz w:val="28"/>
      <w:lang w:eastAsia="en-US"/>
    </w:rPr>
  </w:style>
  <w:style w:type="paragraph" w:styleId="TOC4">
    <w:name w:val="toc 4"/>
    <w:basedOn w:val="Normal"/>
    <w:next w:val="Normal"/>
    <w:autoRedefine/>
    <w:uiPriority w:val="39"/>
    <w:rsid w:val="00C26C45"/>
    <w:pPr>
      <w:tabs>
        <w:tab w:val="left" w:pos="1872"/>
        <w:tab w:val="right" w:leader="dot" w:pos="8630"/>
      </w:tabs>
      <w:spacing w:before="60" w:after="60" w:line="276" w:lineRule="auto"/>
      <w:ind w:left="1080"/>
    </w:pPr>
    <w:rPr>
      <w:rFonts w:eastAsiaTheme="minorHAnsi"/>
      <w:noProof/>
      <w:sz w:val="20"/>
      <w:lang w:eastAsia="en-US"/>
    </w:rPr>
  </w:style>
  <w:style w:type="paragraph" w:styleId="TOC5">
    <w:name w:val="toc 5"/>
    <w:basedOn w:val="Normal"/>
    <w:next w:val="Normal"/>
    <w:autoRedefine/>
    <w:uiPriority w:val="39"/>
    <w:rsid w:val="00C26C45"/>
    <w:pPr>
      <w:tabs>
        <w:tab w:val="left" w:pos="2520"/>
        <w:tab w:val="right" w:leader="dot" w:pos="8626"/>
      </w:tabs>
      <w:spacing w:before="60" w:after="60" w:line="276" w:lineRule="auto"/>
      <w:ind w:left="1440"/>
    </w:pPr>
    <w:rPr>
      <w:rFonts w:eastAsiaTheme="minorHAnsi"/>
      <w:sz w:val="20"/>
      <w:lang w:eastAsia="en-US"/>
    </w:rPr>
  </w:style>
  <w:style w:type="paragraph" w:styleId="TOC6">
    <w:name w:val="toc 6"/>
    <w:basedOn w:val="Normal"/>
    <w:next w:val="Normal"/>
    <w:autoRedefine/>
    <w:uiPriority w:val="39"/>
    <w:rsid w:val="00C26C45"/>
    <w:pPr>
      <w:tabs>
        <w:tab w:val="left" w:pos="360"/>
        <w:tab w:val="right" w:leader="dot" w:pos="8626"/>
      </w:tabs>
      <w:spacing w:after="0" w:line="276" w:lineRule="auto"/>
    </w:pPr>
    <w:rPr>
      <w:rFonts w:eastAsiaTheme="minorHAnsi"/>
      <w:b/>
      <w:lang w:eastAsia="en-US"/>
    </w:rPr>
  </w:style>
  <w:style w:type="paragraph" w:styleId="TOC7">
    <w:name w:val="toc 7"/>
    <w:basedOn w:val="Normal"/>
    <w:next w:val="Normal"/>
    <w:autoRedefine/>
    <w:uiPriority w:val="39"/>
    <w:rsid w:val="00C26C45"/>
    <w:pPr>
      <w:tabs>
        <w:tab w:val="left" w:pos="936"/>
        <w:tab w:val="right" w:leader="dot" w:pos="8630"/>
      </w:tabs>
      <w:spacing w:before="60" w:after="60" w:line="276" w:lineRule="auto"/>
      <w:ind w:left="360"/>
    </w:pPr>
    <w:rPr>
      <w:rFonts w:eastAsiaTheme="minorHAnsi"/>
      <w:lang w:eastAsia="en-US"/>
    </w:rPr>
  </w:style>
  <w:style w:type="paragraph" w:styleId="TOC8">
    <w:name w:val="toc 8"/>
    <w:basedOn w:val="Normal"/>
    <w:next w:val="Normal"/>
    <w:autoRedefine/>
    <w:uiPriority w:val="39"/>
    <w:rsid w:val="00C26C45"/>
    <w:pPr>
      <w:tabs>
        <w:tab w:val="left" w:pos="1584"/>
        <w:tab w:val="right" w:leader="dot" w:pos="8626"/>
      </w:tabs>
      <w:spacing w:before="60" w:after="60" w:line="276" w:lineRule="auto"/>
      <w:ind w:left="720"/>
    </w:pPr>
    <w:rPr>
      <w:rFonts w:eastAsiaTheme="minorHAnsi"/>
      <w:sz w:val="20"/>
      <w:lang w:eastAsia="en-US"/>
    </w:rPr>
  </w:style>
  <w:style w:type="paragraph" w:styleId="TOC9">
    <w:name w:val="toc 9"/>
    <w:basedOn w:val="Normal"/>
    <w:next w:val="Normal"/>
    <w:autoRedefine/>
    <w:uiPriority w:val="39"/>
    <w:rsid w:val="00C26C45"/>
    <w:pPr>
      <w:tabs>
        <w:tab w:val="left" w:pos="1872"/>
        <w:tab w:val="right" w:leader="dot" w:pos="8626"/>
      </w:tabs>
      <w:spacing w:before="60" w:after="60" w:line="276" w:lineRule="auto"/>
      <w:ind w:left="1080"/>
    </w:pPr>
    <w:rPr>
      <w:rFonts w:eastAsiaTheme="minorHAnsi"/>
      <w:sz w:val="20"/>
      <w:lang w:eastAsia="en-US"/>
    </w:rPr>
  </w:style>
  <w:style w:type="paragraph" w:customStyle="1" w:styleId="version">
    <w:name w:val="version"/>
    <w:basedOn w:val="Normal"/>
    <w:next w:val="Normal"/>
    <w:rsid w:val="00C26C45"/>
    <w:pPr>
      <w:spacing w:after="120" w:line="276" w:lineRule="auto"/>
      <w:jc w:val="center"/>
    </w:pPr>
    <w:rPr>
      <w:rFonts w:eastAsiaTheme="minorHAnsi"/>
      <w:b/>
      <w:lang w:eastAsia="en-US"/>
    </w:rPr>
  </w:style>
  <w:style w:type="paragraph" w:customStyle="1" w:styleId="Appendix4">
    <w:name w:val="Appendix 4"/>
    <w:basedOn w:val="Normal"/>
    <w:next w:val="Normal"/>
    <w:rsid w:val="00C26C45"/>
    <w:pPr>
      <w:keepNext/>
      <w:spacing w:after="120" w:line="276" w:lineRule="auto"/>
    </w:pPr>
    <w:rPr>
      <w:rFonts w:ascii="Arial" w:eastAsiaTheme="minorHAnsi" w:hAnsi="Arial"/>
      <w:b/>
      <w:i/>
      <w:szCs w:val="20"/>
      <w:lang w:eastAsia="en-US"/>
    </w:rPr>
  </w:style>
  <w:style w:type="paragraph" w:customStyle="1" w:styleId="Centered">
    <w:name w:val="Centered"/>
    <w:basedOn w:val="Normal"/>
    <w:rsid w:val="00C26C45"/>
    <w:pPr>
      <w:spacing w:after="120" w:line="276" w:lineRule="auto"/>
      <w:jc w:val="center"/>
    </w:pPr>
    <w:rPr>
      <w:rFonts w:eastAsiaTheme="minorHAnsi"/>
      <w:b/>
      <w:szCs w:val="20"/>
      <w:lang w:eastAsia="en-US"/>
    </w:rPr>
  </w:style>
  <w:style w:type="paragraph" w:customStyle="1" w:styleId="CoverDate">
    <w:name w:val="Cover Date"/>
    <w:basedOn w:val="Centered"/>
    <w:rsid w:val="00C26C45"/>
    <w:rPr>
      <w:szCs w:val="24"/>
    </w:rPr>
  </w:style>
  <w:style w:type="paragraph" w:customStyle="1" w:styleId="CoverType">
    <w:name w:val="Cover Type"/>
    <w:basedOn w:val="Centered"/>
    <w:rsid w:val="00C26C45"/>
    <w:pPr>
      <w:spacing w:after="0"/>
    </w:pPr>
    <w:rPr>
      <w:sz w:val="32"/>
    </w:rPr>
  </w:style>
  <w:style w:type="paragraph" w:customStyle="1" w:styleId="Dash">
    <w:name w:val="Dash"/>
    <w:basedOn w:val="Normal"/>
    <w:rsid w:val="00C26C45"/>
    <w:pPr>
      <w:numPr>
        <w:numId w:val="12"/>
      </w:numPr>
      <w:spacing w:after="120" w:line="276" w:lineRule="auto"/>
    </w:pPr>
    <w:rPr>
      <w:rFonts w:eastAsiaTheme="minorHAnsi"/>
      <w:szCs w:val="20"/>
      <w:lang w:eastAsia="en-US"/>
    </w:rPr>
  </w:style>
  <w:style w:type="paragraph" w:customStyle="1" w:styleId="DoubleDash">
    <w:name w:val="Double Dash"/>
    <w:basedOn w:val="Dash"/>
    <w:rsid w:val="00C26C45"/>
    <w:pPr>
      <w:numPr>
        <w:numId w:val="9"/>
      </w:numPr>
    </w:pPr>
  </w:style>
  <w:style w:type="paragraph" w:customStyle="1" w:styleId="Figure">
    <w:name w:val="Figure"/>
    <w:basedOn w:val="Centered"/>
    <w:next w:val="Normal"/>
    <w:rsid w:val="00C26C45"/>
    <w:pPr>
      <w:keepNext/>
    </w:pPr>
  </w:style>
  <w:style w:type="paragraph" w:customStyle="1" w:styleId="Number">
    <w:name w:val="Number"/>
    <w:basedOn w:val="Normal"/>
    <w:rsid w:val="00C26C45"/>
    <w:pPr>
      <w:numPr>
        <w:numId w:val="10"/>
      </w:numPr>
      <w:spacing w:after="120" w:line="276" w:lineRule="auto"/>
    </w:pPr>
    <w:rPr>
      <w:rFonts w:eastAsiaTheme="minorHAnsi"/>
      <w:szCs w:val="20"/>
      <w:lang w:eastAsia="en-US"/>
    </w:rPr>
  </w:style>
  <w:style w:type="paragraph" w:customStyle="1" w:styleId="Table">
    <w:name w:val="Table"/>
    <w:basedOn w:val="Centered"/>
    <w:next w:val="Normal"/>
    <w:rsid w:val="00C26C45"/>
    <w:pPr>
      <w:keepNext/>
    </w:pPr>
  </w:style>
  <w:style w:type="paragraph" w:customStyle="1" w:styleId="TableText">
    <w:name w:val="Table Text"/>
    <w:basedOn w:val="Normal"/>
    <w:link w:val="TableTextChar"/>
    <w:rsid w:val="00C26C45"/>
    <w:pPr>
      <w:spacing w:before="20" w:after="20" w:line="276" w:lineRule="auto"/>
    </w:pPr>
    <w:rPr>
      <w:rFonts w:ascii="Arial" w:eastAsiaTheme="minorHAnsi" w:hAnsi="Arial"/>
      <w:sz w:val="18"/>
      <w:szCs w:val="20"/>
      <w:lang w:eastAsia="en-US"/>
    </w:rPr>
  </w:style>
  <w:style w:type="paragraph" w:customStyle="1" w:styleId="TableBullet">
    <w:name w:val="Table Bullet"/>
    <w:basedOn w:val="TableText"/>
    <w:rsid w:val="00C26C45"/>
    <w:pPr>
      <w:numPr>
        <w:numId w:val="11"/>
      </w:numPr>
      <w:tabs>
        <w:tab w:val="clear" w:pos="360"/>
        <w:tab w:val="left" w:pos="216"/>
        <w:tab w:val="num" w:pos="720"/>
      </w:tabs>
      <w:ind w:left="216" w:hanging="216"/>
    </w:pPr>
  </w:style>
  <w:style w:type="paragraph" w:customStyle="1" w:styleId="TableHeader">
    <w:name w:val="Table Header"/>
    <w:basedOn w:val="TableText"/>
    <w:rsid w:val="00C26C45"/>
    <w:pPr>
      <w:jc w:val="center"/>
    </w:pPr>
    <w:rPr>
      <w:b/>
    </w:rPr>
  </w:style>
  <w:style w:type="paragraph" w:customStyle="1" w:styleId="UnitName">
    <w:name w:val="Unit Name"/>
    <w:basedOn w:val="CoverType"/>
    <w:rsid w:val="00C26C45"/>
    <w:pPr>
      <w:spacing w:after="200"/>
    </w:pPr>
    <w:rPr>
      <w:bCs/>
      <w:szCs w:val="24"/>
    </w:rPr>
  </w:style>
  <w:style w:type="paragraph" w:customStyle="1" w:styleId="Tabletitle">
    <w:name w:val="Table title"/>
    <w:basedOn w:val="Normal"/>
    <w:rsid w:val="00C26C45"/>
    <w:pPr>
      <w:keepNext/>
      <w:spacing w:after="60" w:line="276" w:lineRule="auto"/>
      <w:jc w:val="center"/>
    </w:pPr>
    <w:rPr>
      <w:rFonts w:eastAsiaTheme="minorHAnsi"/>
      <w:caps/>
      <w:szCs w:val="20"/>
      <w:lang w:eastAsia="en-US"/>
    </w:rPr>
  </w:style>
  <w:style w:type="paragraph" w:customStyle="1" w:styleId="Cover-other">
    <w:name w:val="Cover-other"/>
    <w:basedOn w:val="Normal"/>
    <w:rsid w:val="00C26C45"/>
    <w:pPr>
      <w:spacing w:after="60" w:line="276" w:lineRule="auto"/>
      <w:jc w:val="center"/>
    </w:pPr>
    <w:rPr>
      <w:rFonts w:eastAsiaTheme="minorHAnsi"/>
      <w:b/>
      <w:szCs w:val="20"/>
      <w:lang w:eastAsia="en-US"/>
    </w:rPr>
  </w:style>
  <w:style w:type="paragraph" w:customStyle="1" w:styleId="coltext">
    <w:name w:val="col text"/>
    <w:aliases w:val="9 col text,ct"/>
    <w:basedOn w:val="Normal"/>
    <w:rsid w:val="00C26C45"/>
    <w:pPr>
      <w:tabs>
        <w:tab w:val="left" w:pos="259"/>
      </w:tabs>
      <w:spacing w:before="80" w:after="80" w:line="276" w:lineRule="auto"/>
    </w:pPr>
    <w:rPr>
      <w:rFonts w:ascii="Book Antiqua" w:eastAsiaTheme="minorHAnsi" w:hAnsi="Book Antiqua"/>
      <w:szCs w:val="20"/>
      <w:lang w:eastAsia="en-US"/>
    </w:rPr>
  </w:style>
  <w:style w:type="paragraph" w:styleId="BodyText">
    <w:name w:val="Body Text"/>
    <w:basedOn w:val="Normal"/>
    <w:link w:val="BodyTextChar"/>
    <w:rsid w:val="00C26C45"/>
    <w:pPr>
      <w:spacing w:after="120" w:line="276" w:lineRule="auto"/>
    </w:pPr>
    <w:rPr>
      <w:rFonts w:eastAsiaTheme="minorHAnsi"/>
      <w:lang w:eastAsia="en-US"/>
    </w:rPr>
  </w:style>
  <w:style w:type="character" w:customStyle="1" w:styleId="BodyTextChar">
    <w:name w:val="Body Text Char"/>
    <w:basedOn w:val="DefaultParagraphFont"/>
    <w:link w:val="BodyText"/>
    <w:rsid w:val="00C26C45"/>
    <w:rPr>
      <w:rFonts w:eastAsiaTheme="minorHAnsi"/>
      <w:lang w:eastAsia="en-US"/>
    </w:rPr>
  </w:style>
  <w:style w:type="paragraph" w:styleId="BodyTextIndent">
    <w:name w:val="Body Text Indent"/>
    <w:basedOn w:val="Normal"/>
    <w:link w:val="BodyTextIndentChar"/>
    <w:rsid w:val="00C26C45"/>
    <w:pPr>
      <w:spacing w:after="120" w:line="276" w:lineRule="auto"/>
      <w:ind w:left="360"/>
    </w:pPr>
    <w:rPr>
      <w:rFonts w:eastAsiaTheme="minorHAnsi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C26C45"/>
    <w:rPr>
      <w:rFonts w:eastAsiaTheme="minorHAnsi"/>
      <w:lang w:eastAsia="en-US"/>
    </w:rPr>
  </w:style>
  <w:style w:type="character" w:customStyle="1" w:styleId="TableTextChar">
    <w:name w:val="Table Text Char"/>
    <w:link w:val="TableText"/>
    <w:rsid w:val="00C26C45"/>
    <w:rPr>
      <w:rFonts w:ascii="Arial" w:eastAsiaTheme="minorHAnsi" w:hAnsi="Arial"/>
      <w:sz w:val="18"/>
      <w:szCs w:val="20"/>
      <w:lang w:eastAsia="en-US"/>
    </w:rPr>
  </w:style>
  <w:style w:type="paragraph" w:customStyle="1" w:styleId="ProjectName">
    <w:name w:val="Project Name"/>
    <w:basedOn w:val="UnitName"/>
    <w:rsid w:val="00C26C45"/>
  </w:style>
  <w:style w:type="paragraph" w:customStyle="1" w:styleId="DocumentName">
    <w:name w:val="Document Name"/>
    <w:basedOn w:val="CoverType"/>
    <w:rsid w:val="00C26C45"/>
    <w:pPr>
      <w:spacing w:after="200"/>
    </w:pPr>
  </w:style>
  <w:style w:type="numbering" w:customStyle="1" w:styleId="NumberedList">
    <w:name w:val="Numbered List"/>
    <w:basedOn w:val="NoList"/>
    <w:rsid w:val="00C26C45"/>
    <w:pPr>
      <w:numPr>
        <w:numId w:val="13"/>
      </w:numPr>
    </w:pPr>
  </w:style>
  <w:style w:type="numbering" w:styleId="ArticleSection">
    <w:name w:val="Outline List 3"/>
    <w:basedOn w:val="NoList"/>
    <w:rsid w:val="00C26C45"/>
    <w:pPr>
      <w:numPr>
        <w:numId w:val="14"/>
      </w:numPr>
    </w:pPr>
  </w:style>
  <w:style w:type="paragraph" w:styleId="BodyTextFirstIndent2">
    <w:name w:val="Body Text First Indent 2"/>
    <w:basedOn w:val="BodyTextIndent"/>
    <w:link w:val="BodyTextFirstIndent2Char"/>
    <w:rsid w:val="00C26C45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C26C45"/>
    <w:rPr>
      <w:rFonts w:eastAsiaTheme="minorHAnsi"/>
      <w:lang w:eastAsia="en-US"/>
    </w:rPr>
  </w:style>
  <w:style w:type="paragraph" w:styleId="BodyTextFirstIndent">
    <w:name w:val="Body Text First Indent"/>
    <w:basedOn w:val="BodyText"/>
    <w:link w:val="BodyTextFirstIndentChar"/>
    <w:rsid w:val="00C26C45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C26C45"/>
    <w:rPr>
      <w:rFonts w:eastAsiaTheme="minorHAnsi"/>
      <w:lang w:eastAsia="en-US"/>
    </w:rPr>
  </w:style>
  <w:style w:type="table" w:styleId="TableElegant">
    <w:name w:val="Table Elegant"/>
    <w:basedOn w:val="TableNormal"/>
    <w:rsid w:val="00C26C45"/>
    <w:pPr>
      <w:spacing w:before="0" w:line="276" w:lineRule="auto"/>
      <w:jc w:val="both"/>
    </w:pPr>
    <w:rPr>
      <w:rFonts w:eastAsiaTheme="minorHAnsi"/>
      <w:lang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ogoBAH">
    <w:name w:val="Logo BAH"/>
    <w:rsid w:val="00C26C45"/>
    <w:pPr>
      <w:spacing w:before="0" w:line="276" w:lineRule="auto"/>
    </w:pPr>
    <w:rPr>
      <w:rFonts w:ascii="Arial Narrow" w:eastAsiaTheme="minorHAnsi" w:hAnsi="Arial Narrow"/>
      <w:color w:val="0B1F65"/>
      <w:sz w:val="26"/>
      <w:lang w:eastAsia="en-US"/>
    </w:rPr>
  </w:style>
  <w:style w:type="paragraph" w:styleId="Revision">
    <w:name w:val="Revision"/>
    <w:hidden/>
    <w:uiPriority w:val="99"/>
    <w:semiHidden/>
    <w:rsid w:val="00C26C45"/>
    <w:pPr>
      <w:spacing w:before="0" w:line="276" w:lineRule="auto"/>
    </w:pPr>
    <w:rPr>
      <w:rFonts w:eastAsiaTheme="minorHAnsi"/>
      <w:sz w:val="24"/>
      <w:szCs w:val="24"/>
      <w:lang w:eastAsia="en-US"/>
    </w:rPr>
  </w:style>
  <w:style w:type="table" w:customStyle="1" w:styleId="GridTable4-Accent51">
    <w:name w:val="Grid Table 4 - Accent 51"/>
    <w:basedOn w:val="TableNormal"/>
    <w:uiPriority w:val="49"/>
    <w:rsid w:val="00C26C45"/>
    <w:pPr>
      <w:spacing w:before="0"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p1">
    <w:name w:val="p1"/>
    <w:basedOn w:val="Normal"/>
    <w:rsid w:val="00C26C4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character" w:customStyle="1" w:styleId="collapse-source">
    <w:name w:val="collapse-source"/>
    <w:basedOn w:val="DefaultParagraphFont"/>
    <w:rsid w:val="00C26C45"/>
  </w:style>
  <w:style w:type="character" w:customStyle="1" w:styleId="collapse-spinner-wrapper">
    <w:name w:val="collapse-spinner-wrapper"/>
    <w:basedOn w:val="DefaultParagraphFont"/>
    <w:rsid w:val="00C26C45"/>
  </w:style>
  <w:style w:type="character" w:styleId="Emphasis">
    <w:name w:val="Emphasis"/>
    <w:basedOn w:val="DefaultParagraphFont"/>
    <w:uiPriority w:val="20"/>
    <w:qFormat/>
    <w:rsid w:val="00C26C45"/>
    <w:rPr>
      <w:i/>
      <w:iCs/>
    </w:rPr>
  </w:style>
  <w:style w:type="paragraph" w:customStyle="1" w:styleId="Title1">
    <w:name w:val="Title1"/>
    <w:basedOn w:val="Normal"/>
    <w:uiPriority w:val="99"/>
    <w:semiHidden/>
    <w:rsid w:val="00C26C4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character" w:customStyle="1" w:styleId="jira-issue">
    <w:name w:val="jira-issue"/>
    <w:basedOn w:val="DefaultParagraphFont"/>
    <w:rsid w:val="00C26C45"/>
  </w:style>
  <w:style w:type="character" w:customStyle="1" w:styleId="summary">
    <w:name w:val="summary"/>
    <w:basedOn w:val="DefaultParagraphFont"/>
    <w:rsid w:val="00C26C45"/>
  </w:style>
  <w:style w:type="character" w:customStyle="1" w:styleId="aui-lozenge">
    <w:name w:val="aui-lozenge"/>
    <w:basedOn w:val="DefaultParagraphFont"/>
    <w:rsid w:val="00C26C45"/>
  </w:style>
  <w:style w:type="paragraph" w:customStyle="1" w:styleId="Title2">
    <w:name w:val="Title2"/>
    <w:basedOn w:val="Normal"/>
    <w:uiPriority w:val="99"/>
    <w:semiHidden/>
    <w:rsid w:val="00C26C4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character" w:customStyle="1" w:styleId="inline-comment-marker">
    <w:name w:val="inline-comment-marker"/>
    <w:basedOn w:val="DefaultParagraphFont"/>
    <w:rsid w:val="00C26C45"/>
  </w:style>
  <w:style w:type="character" w:customStyle="1" w:styleId="icon">
    <w:name w:val="icon"/>
    <w:basedOn w:val="DefaultParagraphFont"/>
    <w:rsid w:val="00C26C45"/>
  </w:style>
  <w:style w:type="character" w:customStyle="1" w:styleId="nolink">
    <w:name w:val="nolink"/>
    <w:basedOn w:val="DefaultParagraphFont"/>
    <w:rsid w:val="00C26C45"/>
  </w:style>
  <w:style w:type="paragraph" w:styleId="TableofAuthorities">
    <w:name w:val="table of authorities"/>
    <w:basedOn w:val="Normal"/>
    <w:next w:val="Normal"/>
    <w:uiPriority w:val="99"/>
    <w:semiHidden/>
    <w:unhideWhenUsed/>
    <w:rsid w:val="00C26C45"/>
    <w:pPr>
      <w:spacing w:after="0" w:line="276" w:lineRule="auto"/>
      <w:ind w:left="220" w:hanging="220"/>
    </w:pPr>
    <w:rPr>
      <w:rFonts w:eastAsiaTheme="minorHAnsi"/>
      <w:lang w:eastAsia="en-US"/>
    </w:rPr>
  </w:style>
  <w:style w:type="character" w:customStyle="1" w:styleId="token">
    <w:name w:val="token"/>
    <w:basedOn w:val="DefaultParagraphFont"/>
    <w:rsid w:val="00F60330"/>
  </w:style>
  <w:style w:type="character" w:customStyle="1" w:styleId="tn-table-text">
    <w:name w:val="tn-table-text"/>
    <w:basedOn w:val="DefaultParagraphFont"/>
    <w:rsid w:val="00C50529"/>
  </w:style>
  <w:style w:type="character" w:styleId="Mention">
    <w:name w:val="Mention"/>
    <w:basedOn w:val="DefaultParagraphFont"/>
    <w:uiPriority w:val="99"/>
    <w:semiHidden/>
    <w:unhideWhenUsed/>
    <w:rsid w:val="00395137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33B4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rsid w:val="00443AE9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FB2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8400">
          <w:marLeft w:val="36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8443">
          <w:marLeft w:val="36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332">
          <w:marLeft w:val="36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8997">
          <w:marLeft w:val="36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2171">
          <w:marLeft w:val="36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5317">
          <w:marLeft w:val="36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4140">
          <w:marLeft w:val="-45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0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usdot-jpo-ode/jpo-ode/blob/master/docs/UserGuide.md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usdot-jpo-ode/jpo-ode/blob/master/docs/UserGuide.md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86443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Banded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CHICAGO.XSL" StyleName="Chicago" Version="16">
  <b:Source>
    <b:Tag>J2735_201603</b:Tag>
    <b:SourceType>InternetSite</b:SourceType>
    <b:Guid>{EB0E9BAB-BFA8-44EB-8C0E-60D260A7B01F}</b:Guid>
    <b:Year>2016</b:Year>
    <b:Author>
      <b:Author>
        <b:Corporate>SAE International</b:Corporate>
      </b:Author>
    </b:Author>
    <b:Month>03</b:Month>
    <b:Day>30</b:Day>
    <b:URL>https://www.sae.org/standards/content/j2735_201603/</b:URL>
    <b:RefOrder>1</b:RefOrder>
  </b:Source>
  <b:Source>
    <b:Tag>BAH_ODE_Schema</b:Tag>
    <b:SourceType>Report</b:SourceType>
    <b:Guid>{A3766AB9-674F-4926-9C31-65F7F70FC1A6}</b:Guid>
    <b:Author>
      <b:Author>
        <b:Corporate>Booz Allen Hamilton</b:Corporate>
      </b:Author>
    </b:Author>
    <b:Title>ODE Output Schema Reference</b:Title>
    <b:Year>2018</b:Yea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6F817A-476D-42F0-A1F9-A2B8B020B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1704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JPO ODE User Guide</vt:lpstr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JPO ODE User Guide</dc:title>
  <dc:subject/>
  <dc:creator>Bobo, Tory [USA]</dc:creator>
  <cp:keywords/>
  <dc:description/>
  <cp:lastModifiedBy>Musavi, Hamid [USA]</cp:lastModifiedBy>
  <cp:revision>52</cp:revision>
  <cp:lastPrinted>2017-01-18T03:07:00Z</cp:lastPrinted>
  <dcterms:created xsi:type="dcterms:W3CDTF">2017-09-06T18:30:00Z</dcterms:created>
  <dcterms:modified xsi:type="dcterms:W3CDTF">2019-02-11T20:17:00Z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